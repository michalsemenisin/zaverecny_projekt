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202E24B" w14:textId="77777777">
        <w:trPr>
          <w:trHeight w:hRule="exact" w:val="2835"/>
        </w:trPr>
        <w:tc>
          <w:tcPr>
            <w:tcW w:w="9640" w:type="dxa"/>
            <w:gridSpan w:val="3"/>
          </w:tcPr>
          <w:p w14:paraId="27437597" w14:textId="159E132E" w:rsidR="00F03DA6" w:rsidRDefault="0022786A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5580466" wp14:editId="09A838F7">
                  <wp:extent cx="3296285" cy="1275715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02870158" w14:textId="77777777">
        <w:trPr>
          <w:trHeight w:val="1415"/>
        </w:trPr>
        <w:tc>
          <w:tcPr>
            <w:tcW w:w="9640" w:type="dxa"/>
            <w:gridSpan w:val="3"/>
            <w:vAlign w:val="center"/>
          </w:tcPr>
          <w:p w14:paraId="23B0392E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3A8E5CB3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30871784" w14:textId="77777777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104B36EF" w14:textId="08C9645C" w:rsidR="00FC1F9B" w:rsidRPr="00C91564" w:rsidRDefault="00684BEF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Robotické rameno s</w:t>
            </w:r>
            <w:r w:rsidR="008B4471"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využitím </w:t>
            </w:r>
            <w:proofErr w:type="spellStart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Arduina</w:t>
            </w:r>
            <w:proofErr w:type="spellEnd"/>
          </w:p>
        </w:tc>
      </w:tr>
      <w:tr w:rsidR="00F03DA6" w14:paraId="488B3C5F" w14:textId="77777777">
        <w:trPr>
          <w:trHeight w:hRule="exact" w:val="567"/>
        </w:trPr>
        <w:tc>
          <w:tcPr>
            <w:tcW w:w="9640" w:type="dxa"/>
            <w:gridSpan w:val="3"/>
          </w:tcPr>
          <w:p w14:paraId="499DDF45" w14:textId="0A0CB302" w:rsidR="00F03DA6" w:rsidRPr="00C91564" w:rsidRDefault="00684BEF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Michal Semenišín</w:t>
            </w:r>
          </w:p>
        </w:tc>
      </w:tr>
      <w:tr w:rsidR="00C91564" w14:paraId="7F9F53AC" w14:textId="77777777">
        <w:trPr>
          <w:trHeight w:val="4781"/>
        </w:trPr>
        <w:tc>
          <w:tcPr>
            <w:tcW w:w="9640" w:type="dxa"/>
            <w:gridSpan w:val="3"/>
            <w:vAlign w:val="center"/>
          </w:tcPr>
          <w:p w14:paraId="2097EE57" w14:textId="134058D6" w:rsidR="00FC1F9B" w:rsidRPr="00E41AE1" w:rsidRDefault="00DE6030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</w:rPr>
              <w:drawing>
                <wp:inline distT="0" distB="0" distL="0" distR="0" wp14:anchorId="269CC6F6" wp14:editId="4986417E">
                  <wp:extent cx="6121400" cy="2534979"/>
                  <wp:effectExtent l="0" t="0" r="0" b="0"/>
                  <wp:docPr id="8" name="Obráze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253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652FCB15" w14:textId="77777777" w:rsidTr="005D5EFD">
        <w:trPr>
          <w:trHeight w:hRule="exact" w:val="108"/>
        </w:trPr>
        <w:tc>
          <w:tcPr>
            <w:tcW w:w="3828" w:type="dxa"/>
            <w:gridSpan w:val="2"/>
          </w:tcPr>
          <w:p w14:paraId="1E59E60C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79DB17DF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2E51B154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758ED53E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0397ABF4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6CAC7000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14:paraId="7EFCBF59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0F0CAAC7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74003DCD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484FD370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396F542B" w14:textId="051ECD50" w:rsidR="005D5EFD" w:rsidRPr="005D5EFD" w:rsidRDefault="00FB4763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2020/2021</w:t>
            </w:r>
          </w:p>
        </w:tc>
      </w:tr>
    </w:tbl>
    <w:p w14:paraId="4145AF58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45EFD2F" w14:textId="338B491E" w:rsidR="004A12E0" w:rsidRPr="00B8526C" w:rsidRDefault="00896E56" w:rsidP="00B8526C">
      <w:pPr>
        <w:pStyle w:val="Nadpis4"/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>
        <w:br w:type="page"/>
      </w:r>
    </w:p>
    <w:p w14:paraId="1B23B198" w14:textId="77777777" w:rsidR="004A12E0" w:rsidRPr="0022786A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lastRenderedPageBreak/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4360CC91" w14:textId="77777777" w:rsidR="00320CEC" w:rsidRPr="0022786A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 w:rsidRPr="00FA5883">
        <w:rPr>
          <w:rStyle w:val="Pokec"/>
          <w:color w:val="auto"/>
        </w:rPr>
        <w:t>399/8.</w:t>
      </w:r>
    </w:p>
    <w:p w14:paraId="7394A0ED" w14:textId="7C445EC9" w:rsidR="008B6730" w:rsidRPr="0022786A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684BEF">
        <w:rPr>
          <w:rStyle w:val="Pokec"/>
          <w:color w:val="auto"/>
        </w:rPr>
        <w:t>20</w:t>
      </w:r>
    </w:p>
    <w:p w14:paraId="27EEA487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092A8F69" w14:textId="77777777" w:rsidR="00F03DA6" w:rsidRPr="005F3335" w:rsidRDefault="00896E56" w:rsidP="005F3335">
      <w:pPr>
        <w:rPr>
          <w:b/>
          <w:sz w:val="28"/>
          <w:szCs w:val="28"/>
        </w:rPr>
      </w:pPr>
      <w:bookmarkStart w:id="1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</w:p>
    <w:p w14:paraId="36BC1C17" w14:textId="6207A387" w:rsidR="00F03DA6" w:rsidRDefault="00B72430">
      <w:r>
        <w:t xml:space="preserve">Projekt se zabývá tvorbou robotického ramene s využitím </w:t>
      </w:r>
      <w:r w:rsidR="005A6019">
        <w:t xml:space="preserve">řízení pomocí vývojové desky </w:t>
      </w:r>
      <w:r>
        <w:t>Arduin</w:t>
      </w:r>
      <w:r w:rsidR="005A6019">
        <w:t>o</w:t>
      </w:r>
      <w:r>
        <w:t xml:space="preserve">. </w:t>
      </w:r>
      <w:r w:rsidR="009D4B7F">
        <w:t>Řešení se tedy s</w:t>
      </w:r>
      <w:r>
        <w:t xml:space="preserve">kládá </w:t>
      </w:r>
      <w:r w:rsidR="009D4B7F">
        <w:t xml:space="preserve">jak </w:t>
      </w:r>
      <w:r>
        <w:t>z</w:t>
      </w:r>
      <w:r w:rsidR="00B23048">
        <w:t> </w:t>
      </w:r>
      <w:r>
        <w:t>hardwarové</w:t>
      </w:r>
      <w:r w:rsidR="00B23048">
        <w:t>,</w:t>
      </w:r>
      <w:r>
        <w:t xml:space="preserve"> </w:t>
      </w:r>
      <w:r w:rsidR="009D4B7F">
        <w:t>tak i</w:t>
      </w:r>
      <w:r>
        <w:t xml:space="preserve"> softwarové části. </w:t>
      </w:r>
      <w:r w:rsidR="009D4B7F">
        <w:t>Zařízení je jako celek z důvodů stability a možnosti přenosu umístěno na základové desce z překližky.</w:t>
      </w:r>
      <w:r w:rsidR="004D1193">
        <w:t xml:space="preserve"> </w:t>
      </w:r>
      <w:r>
        <w:t xml:space="preserve">Základ hardwarové části </w:t>
      </w:r>
      <w:r w:rsidR="009D4B7F">
        <w:t xml:space="preserve">řízení </w:t>
      </w:r>
      <w:r>
        <w:t xml:space="preserve">tvoří vývojová deska Arduino </w:t>
      </w:r>
      <w:proofErr w:type="spellStart"/>
      <w:r>
        <w:t>Uno</w:t>
      </w:r>
      <w:proofErr w:type="spellEnd"/>
      <w:r>
        <w:t xml:space="preserve"> Rev3. </w:t>
      </w:r>
      <w:r w:rsidR="004D1193">
        <w:t xml:space="preserve">Programová část ramene je řešena v jazyce Arduino, což je kombinace jazyků C a C++. </w:t>
      </w:r>
      <w:r w:rsidR="009D4B7F">
        <w:t>Samotný p</w:t>
      </w:r>
      <w:r>
        <w:t>ohyb</w:t>
      </w:r>
      <w:r w:rsidR="009D4B7F">
        <w:t xml:space="preserve"> robotického ramene </w:t>
      </w:r>
      <w:r w:rsidR="004D1193">
        <w:t xml:space="preserve">je </w:t>
      </w:r>
      <w:r w:rsidR="009D4B7F">
        <w:t xml:space="preserve">potom </w:t>
      </w:r>
      <w:r w:rsidR="004D1193">
        <w:t>zajištěn pomocí</w:t>
      </w:r>
      <w:r w:rsidR="009D4B7F">
        <w:t xml:space="preserve"> 6 s</w:t>
      </w:r>
      <w:r>
        <w:t xml:space="preserve">ervomotorů, které jsou </w:t>
      </w:r>
      <w:r w:rsidR="00B23048">
        <w:t xml:space="preserve">v první části projektu </w:t>
      </w:r>
      <w:r>
        <w:t xml:space="preserve">ovládány </w:t>
      </w:r>
      <w:r w:rsidR="000A1362">
        <w:t>joysticky</w:t>
      </w:r>
      <w:r>
        <w:t>.</w:t>
      </w:r>
      <w:r w:rsidR="000A1362">
        <w:t xml:space="preserve"> </w:t>
      </w:r>
      <w:r w:rsidR="00B23048">
        <w:t xml:space="preserve">Zařízení se uvádí do chodu pomocí kolébkového vypínače umístěného </w:t>
      </w:r>
      <w:r w:rsidR="008F3A5D">
        <w:t>na vlastním napájecím modulu</w:t>
      </w:r>
      <w:r w:rsidR="00B23048">
        <w:t xml:space="preserve">. Tímto krokem </w:t>
      </w:r>
      <w:r w:rsidR="008F3A5D">
        <w:t>se sp</w:t>
      </w:r>
      <w:r w:rsidR="00B23048">
        <w:t>ouští</w:t>
      </w:r>
      <w:r w:rsidR="008F3A5D">
        <w:t xml:space="preserve"> program, </w:t>
      </w:r>
      <w:r w:rsidR="00B23048">
        <w:t xml:space="preserve">rameno se nastavuje so </w:t>
      </w:r>
      <w:r w:rsidR="004D1193">
        <w:t>vých</w:t>
      </w:r>
      <w:r w:rsidR="00B23048">
        <w:t>ozí polohy a je možné jeho ovládání pomocí joysticků</w:t>
      </w:r>
      <w:r w:rsidR="008F3A5D">
        <w:t xml:space="preserve">. </w:t>
      </w:r>
      <w:r w:rsidR="000A1362">
        <w:t>Dru</w:t>
      </w:r>
      <w:r w:rsidR="004D1193">
        <w:t>há</w:t>
      </w:r>
      <w:r w:rsidR="000A1362">
        <w:t xml:space="preserve"> část projektu </w:t>
      </w:r>
      <w:r w:rsidR="004D1193">
        <w:t xml:space="preserve">řeší softwarové ovládání ramene pomocí </w:t>
      </w:r>
      <w:r w:rsidR="000A1362">
        <w:t>grafické</w:t>
      </w:r>
      <w:r w:rsidR="004D1193">
        <w:t>ho</w:t>
      </w:r>
      <w:r w:rsidR="000A1362">
        <w:t xml:space="preserve"> uživatelské rozhraní vyvinuté</w:t>
      </w:r>
      <w:r w:rsidR="004D1193">
        <w:t>ho</w:t>
      </w:r>
      <w:r w:rsidR="000A1362">
        <w:t xml:space="preserve"> v Pythonu. </w:t>
      </w:r>
    </w:p>
    <w:p w14:paraId="698E774B" w14:textId="77777777" w:rsidR="005F3335" w:rsidRDefault="005F3335"/>
    <w:p w14:paraId="19836964" w14:textId="77777777" w:rsidR="00F03DA6" w:rsidRDefault="00F03DA6"/>
    <w:p w14:paraId="616EDF71" w14:textId="77777777" w:rsidR="00294C06" w:rsidRPr="0022786A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757EE224" w14:textId="77777777" w:rsidR="00294C06" w:rsidRDefault="00294C06"/>
    <w:p w14:paraId="2953983A" w14:textId="77777777" w:rsidR="00963BC3" w:rsidRDefault="00F03DA6" w:rsidP="007E122A">
      <w:pPr>
        <w:pStyle w:val="Nadpis-Obsah"/>
        <w:pageBreakBefore/>
        <w:rPr>
          <w:noProof/>
        </w:rPr>
      </w:pPr>
      <w:bookmarkStart w:id="2" w:name="_Toc37577729"/>
      <w:bookmarkStart w:id="3" w:name="_Toc88120440"/>
      <w:bookmarkStart w:id="4" w:name="_Toc88120677"/>
      <w:bookmarkStart w:id="5" w:name="_Toc88120889"/>
      <w:bookmarkStart w:id="6" w:name="_Toc88120993"/>
      <w:bookmarkStart w:id="7" w:name="_Toc88121036"/>
      <w:bookmarkStart w:id="8" w:name="_Toc88121173"/>
      <w:bookmarkStart w:id="9" w:name="_Toc88121547"/>
      <w:bookmarkStart w:id="10" w:name="_Toc88121604"/>
      <w:bookmarkStart w:id="11" w:name="_Toc88121742"/>
      <w:bookmarkStart w:id="12" w:name="_Toc88122008"/>
      <w:bookmarkStart w:id="13" w:name="_Toc88124611"/>
      <w:bookmarkStart w:id="14" w:name="_Toc88124648"/>
      <w:bookmarkStart w:id="15" w:name="_Toc88124798"/>
      <w:bookmarkStart w:id="16" w:name="_Toc88125781"/>
      <w:bookmarkStart w:id="17" w:name="_Toc88126301"/>
      <w:bookmarkStart w:id="18" w:name="_Toc88126452"/>
      <w:bookmarkStart w:id="19" w:name="_Toc88126519"/>
      <w:bookmarkStart w:id="20" w:name="_Toc88126548"/>
      <w:bookmarkStart w:id="21" w:name="_Toc88126764"/>
      <w:bookmarkStart w:id="22" w:name="_Toc88126854"/>
      <w:bookmarkStart w:id="23" w:name="_Toc88127095"/>
      <w:bookmarkStart w:id="24" w:name="_Toc88127138"/>
      <w:bookmarkStart w:id="25" w:name="_Toc88128503"/>
      <w:bookmarkStart w:id="26" w:name="_Toc107634140"/>
      <w:bookmarkStart w:id="27" w:name="_Toc107635157"/>
      <w:r>
        <w:lastRenderedPageBreak/>
        <w:t>OBSAH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Pr="00E9780B">
        <w:rPr>
          <w:b w:val="0"/>
          <w:bCs w:val="0"/>
          <w:szCs w:val="36"/>
        </w:rPr>
        <w:fldChar w:fldCharType="begin"/>
      </w:r>
      <w:r w:rsidRPr="00E9780B">
        <w:rPr>
          <w:b w:val="0"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 w:val="0"/>
          <w:szCs w:val="36"/>
        </w:rPr>
        <w:fldChar w:fldCharType="separate"/>
      </w:r>
    </w:p>
    <w:p w14:paraId="0703C1DD" w14:textId="487D41A3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39" w:history="1">
        <w:r w:rsidR="00963BC3" w:rsidRPr="001D3523">
          <w:rPr>
            <w:rStyle w:val="Hypertextovodkaz"/>
          </w:rPr>
          <w:t>Úvod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_Toc62425039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5</w:t>
        </w:r>
        <w:r w:rsidR="00963BC3">
          <w:rPr>
            <w:webHidden/>
          </w:rPr>
          <w:fldChar w:fldCharType="end"/>
        </w:r>
      </w:hyperlink>
    </w:p>
    <w:p w14:paraId="3630F821" w14:textId="65FDBA2E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40" w:history="1">
        <w:r w:rsidR="00963BC3" w:rsidRPr="001D3523">
          <w:rPr>
            <w:rStyle w:val="Hypertextovodkaz"/>
          </w:rPr>
          <w:t>1</w:t>
        </w:r>
        <w:r w:rsidR="00963BC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Seznam použitého hardware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_Toc62425040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6</w:t>
        </w:r>
        <w:r w:rsidR="00963BC3">
          <w:rPr>
            <w:webHidden/>
          </w:rPr>
          <w:fldChar w:fldCharType="end"/>
        </w:r>
      </w:hyperlink>
    </w:p>
    <w:p w14:paraId="0FABD059" w14:textId="5CB183C6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41" w:history="1">
        <w:r w:rsidR="00963BC3" w:rsidRPr="001D3523">
          <w:rPr>
            <w:rStyle w:val="Hypertextovodkaz"/>
          </w:rPr>
          <w:t>1.1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Seznam součástek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_Toc62425041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6</w:t>
        </w:r>
        <w:r w:rsidR="00963BC3">
          <w:rPr>
            <w:webHidden/>
          </w:rPr>
          <w:fldChar w:fldCharType="end"/>
        </w:r>
      </w:hyperlink>
    </w:p>
    <w:p w14:paraId="4D64AF50" w14:textId="0382F25D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42" w:history="1">
        <w:r w:rsidR="00963BC3" w:rsidRPr="001D3523">
          <w:rPr>
            <w:rStyle w:val="Hypertextovodkaz"/>
          </w:rPr>
          <w:t>1.2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Spojovací a pomocný materiál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_Toc62425042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6</w:t>
        </w:r>
        <w:r w:rsidR="00963BC3">
          <w:rPr>
            <w:webHidden/>
          </w:rPr>
          <w:fldChar w:fldCharType="end"/>
        </w:r>
      </w:hyperlink>
    </w:p>
    <w:p w14:paraId="2AA666C2" w14:textId="42681984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43" w:history="1">
        <w:r w:rsidR="00963BC3" w:rsidRPr="001D3523">
          <w:rPr>
            <w:rStyle w:val="Hypertextovodkaz"/>
          </w:rPr>
          <w:t>1.3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Použité nářadí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_Toc62425043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6</w:t>
        </w:r>
        <w:r w:rsidR="00963BC3">
          <w:rPr>
            <w:webHidden/>
          </w:rPr>
          <w:fldChar w:fldCharType="end"/>
        </w:r>
      </w:hyperlink>
    </w:p>
    <w:p w14:paraId="4CC0DA05" w14:textId="24236017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44" w:history="1">
        <w:r w:rsidR="00963BC3" w:rsidRPr="001D3523">
          <w:rPr>
            <w:rStyle w:val="Hypertextovodkaz"/>
          </w:rPr>
          <w:t>2</w:t>
        </w:r>
        <w:r w:rsidR="00963BC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sestavení ROBOTICKÉHO RAMENE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_Toc62425044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7</w:t>
        </w:r>
        <w:r w:rsidR="00963BC3">
          <w:rPr>
            <w:webHidden/>
          </w:rPr>
          <w:fldChar w:fldCharType="end"/>
        </w:r>
      </w:hyperlink>
    </w:p>
    <w:p w14:paraId="1D78DED7" w14:textId="1055DB1D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45" w:history="1">
        <w:r w:rsidR="00963BC3" w:rsidRPr="001D3523">
          <w:rPr>
            <w:rStyle w:val="Hypertextovodkaz"/>
          </w:rPr>
          <w:t>3</w:t>
        </w:r>
        <w:r w:rsidR="00963BC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Využité technologie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_Toc62425045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8</w:t>
        </w:r>
        <w:r w:rsidR="00963BC3">
          <w:rPr>
            <w:webHidden/>
          </w:rPr>
          <w:fldChar w:fldCharType="end"/>
        </w:r>
      </w:hyperlink>
    </w:p>
    <w:p w14:paraId="41099C99" w14:textId="0B69E4C7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46" w:history="1">
        <w:r w:rsidR="00963BC3" w:rsidRPr="001D3523">
          <w:rPr>
            <w:rStyle w:val="Hypertextovodkaz"/>
          </w:rPr>
          <w:t>3.1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Popis hardware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_Toc62425046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8</w:t>
        </w:r>
        <w:r w:rsidR="00963BC3">
          <w:rPr>
            <w:webHidden/>
          </w:rPr>
          <w:fldChar w:fldCharType="end"/>
        </w:r>
      </w:hyperlink>
    </w:p>
    <w:p w14:paraId="28C95FCB" w14:textId="104F189B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47" w:history="1">
        <w:r w:rsidR="00963BC3" w:rsidRPr="001D3523">
          <w:rPr>
            <w:rStyle w:val="Hypertextovodkaz"/>
          </w:rPr>
          <w:t>3.1.1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Vývojová deska Arduino Uno Rev 3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_Toc62425047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8</w:t>
        </w:r>
        <w:r w:rsidR="00963BC3">
          <w:rPr>
            <w:webHidden/>
          </w:rPr>
          <w:fldChar w:fldCharType="end"/>
        </w:r>
      </w:hyperlink>
    </w:p>
    <w:p w14:paraId="506CA9CA" w14:textId="5D42CF96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48" w:history="1">
        <w:r w:rsidR="00963BC3" w:rsidRPr="001D3523">
          <w:rPr>
            <w:rStyle w:val="Hypertextovodkaz"/>
          </w:rPr>
          <w:t>3.1.2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Servomotory MG996R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_Toc62425048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9</w:t>
        </w:r>
        <w:r w:rsidR="00963BC3">
          <w:rPr>
            <w:webHidden/>
          </w:rPr>
          <w:fldChar w:fldCharType="end"/>
        </w:r>
      </w:hyperlink>
    </w:p>
    <w:p w14:paraId="73BA8950" w14:textId="7C2EBD08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49" w:history="1">
        <w:r w:rsidR="00963BC3" w:rsidRPr="001D3523">
          <w:rPr>
            <w:rStyle w:val="Hypertextovodkaz"/>
          </w:rPr>
          <w:t>3.1.3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Dual-axis XY joystick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_Toc62425049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9</w:t>
        </w:r>
        <w:r w:rsidR="00963BC3">
          <w:rPr>
            <w:webHidden/>
          </w:rPr>
          <w:fldChar w:fldCharType="end"/>
        </w:r>
      </w:hyperlink>
    </w:p>
    <w:p w14:paraId="5632C795" w14:textId="40966827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50" w:history="1">
        <w:r w:rsidR="00963BC3" w:rsidRPr="001D3523">
          <w:rPr>
            <w:rStyle w:val="Hypertextovodkaz"/>
          </w:rPr>
          <w:t>3.1.4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6 DOF hliníková robotická konstrukce ramene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_Toc62425050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10</w:t>
        </w:r>
        <w:r w:rsidR="00963BC3">
          <w:rPr>
            <w:webHidden/>
          </w:rPr>
          <w:fldChar w:fldCharType="end"/>
        </w:r>
      </w:hyperlink>
    </w:p>
    <w:p w14:paraId="751F9357" w14:textId="335805DA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51" w:history="1">
        <w:r w:rsidR="00963BC3" w:rsidRPr="001D3523">
          <w:rPr>
            <w:rStyle w:val="Hypertextovodkaz"/>
          </w:rPr>
          <w:t>3.2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Software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_Toc62425051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11</w:t>
        </w:r>
        <w:r w:rsidR="00963BC3">
          <w:rPr>
            <w:webHidden/>
          </w:rPr>
          <w:fldChar w:fldCharType="end"/>
        </w:r>
      </w:hyperlink>
    </w:p>
    <w:p w14:paraId="5764663E" w14:textId="509EFDAF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52" w:history="1">
        <w:r w:rsidR="00963BC3" w:rsidRPr="001D3523">
          <w:rPr>
            <w:rStyle w:val="Hypertextovodkaz"/>
          </w:rPr>
          <w:t>3.2.1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Jazyk Arduino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_Toc62425052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11</w:t>
        </w:r>
        <w:r w:rsidR="00963BC3">
          <w:rPr>
            <w:webHidden/>
          </w:rPr>
          <w:fldChar w:fldCharType="end"/>
        </w:r>
      </w:hyperlink>
    </w:p>
    <w:p w14:paraId="41B33942" w14:textId="6137B2B9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53" w:history="1">
        <w:r w:rsidR="00963BC3" w:rsidRPr="001D3523">
          <w:rPr>
            <w:rStyle w:val="Hypertextovodkaz"/>
          </w:rPr>
          <w:t>3.2.2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Python 3.9.1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_Toc62425053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11</w:t>
        </w:r>
        <w:r w:rsidR="00963BC3">
          <w:rPr>
            <w:webHidden/>
          </w:rPr>
          <w:fldChar w:fldCharType="end"/>
        </w:r>
      </w:hyperlink>
    </w:p>
    <w:p w14:paraId="13A85F90" w14:textId="471317A4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54" w:history="1">
        <w:r w:rsidR="00963BC3" w:rsidRPr="001D3523">
          <w:rPr>
            <w:rStyle w:val="Hypertextovodkaz"/>
          </w:rPr>
          <w:t>3.2.3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Arduino IDE 1.8.13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_Toc62425054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11</w:t>
        </w:r>
        <w:r w:rsidR="00963BC3">
          <w:rPr>
            <w:webHidden/>
          </w:rPr>
          <w:fldChar w:fldCharType="end"/>
        </w:r>
      </w:hyperlink>
    </w:p>
    <w:p w14:paraId="3D66CED6" w14:textId="0DD0C13C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55" w:history="1">
        <w:r w:rsidR="00963BC3" w:rsidRPr="001D3523">
          <w:rPr>
            <w:rStyle w:val="Hypertextovodkaz"/>
          </w:rPr>
          <w:t>3.2.4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KiCAD 5.1.9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_Toc62425055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11</w:t>
        </w:r>
        <w:r w:rsidR="00963BC3">
          <w:rPr>
            <w:webHidden/>
          </w:rPr>
          <w:fldChar w:fldCharType="end"/>
        </w:r>
      </w:hyperlink>
    </w:p>
    <w:p w14:paraId="2C19B213" w14:textId="56869FD9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56" w:history="1">
        <w:r w:rsidR="00963BC3" w:rsidRPr="001D3523">
          <w:rPr>
            <w:rStyle w:val="Hypertextovodkaz"/>
          </w:rPr>
          <w:t>4</w:t>
        </w:r>
        <w:r w:rsidR="00963BC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Způsoby řešení a použité postupy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_Toc62425056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12</w:t>
        </w:r>
        <w:r w:rsidR="00963BC3">
          <w:rPr>
            <w:webHidden/>
          </w:rPr>
          <w:fldChar w:fldCharType="end"/>
        </w:r>
      </w:hyperlink>
    </w:p>
    <w:p w14:paraId="70D13D92" w14:textId="659D5E55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57" w:history="1">
        <w:r w:rsidR="00963BC3" w:rsidRPr="001D3523">
          <w:rPr>
            <w:rStyle w:val="Hypertextovodkaz"/>
          </w:rPr>
          <w:t>4.1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Kabeláž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_Toc62425057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12</w:t>
        </w:r>
        <w:r w:rsidR="00963BC3">
          <w:rPr>
            <w:webHidden/>
          </w:rPr>
          <w:fldChar w:fldCharType="end"/>
        </w:r>
      </w:hyperlink>
    </w:p>
    <w:p w14:paraId="2633EC7F" w14:textId="78B90D69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58" w:history="1">
        <w:r w:rsidR="00963BC3" w:rsidRPr="001D3523">
          <w:rPr>
            <w:rStyle w:val="Hypertextovodkaz"/>
          </w:rPr>
          <w:t>4.2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Napájení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_Toc62425058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13</w:t>
        </w:r>
        <w:r w:rsidR="00963BC3">
          <w:rPr>
            <w:webHidden/>
          </w:rPr>
          <w:fldChar w:fldCharType="end"/>
        </w:r>
      </w:hyperlink>
    </w:p>
    <w:p w14:paraId="310491B0" w14:textId="72F22285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59" w:history="1">
        <w:r w:rsidR="00963BC3" w:rsidRPr="001D3523">
          <w:rPr>
            <w:rStyle w:val="Hypertextovodkaz"/>
          </w:rPr>
          <w:t>4.3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Princip fungování servomotoru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_Toc62425059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13</w:t>
        </w:r>
        <w:r w:rsidR="00963BC3">
          <w:rPr>
            <w:webHidden/>
          </w:rPr>
          <w:fldChar w:fldCharType="end"/>
        </w:r>
      </w:hyperlink>
    </w:p>
    <w:p w14:paraId="1755E6B4" w14:textId="0B804A19" w:rsidR="00963BC3" w:rsidRDefault="00F3276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62425060" w:history="1">
        <w:r w:rsidR="00963BC3" w:rsidRPr="001D3523">
          <w:rPr>
            <w:rStyle w:val="Hypertextovodkaz"/>
          </w:rPr>
          <w:t>4.4</w:t>
        </w:r>
        <w:r w:rsidR="00963BC3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Princip</w:t>
        </w:r>
        <w:r w:rsidR="00963BC3" w:rsidRPr="001D3523">
          <w:rPr>
            <w:rStyle w:val="Hypertextovodkaz"/>
            <w:iCs/>
          </w:rPr>
          <w:t xml:space="preserve"> </w:t>
        </w:r>
        <w:r w:rsidR="00963BC3" w:rsidRPr="001D3523">
          <w:rPr>
            <w:rStyle w:val="Hypertextovodkaz"/>
          </w:rPr>
          <w:t>fungování</w:t>
        </w:r>
        <w:r w:rsidR="00963BC3" w:rsidRPr="001D3523">
          <w:rPr>
            <w:rStyle w:val="Hypertextovodkaz"/>
            <w:iCs/>
          </w:rPr>
          <w:t xml:space="preserve"> </w:t>
        </w:r>
        <w:r w:rsidR="00963BC3" w:rsidRPr="001D3523">
          <w:rPr>
            <w:rStyle w:val="Hypertextovodkaz"/>
          </w:rPr>
          <w:t>programu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_Toc62425060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14</w:t>
        </w:r>
        <w:r w:rsidR="00963BC3">
          <w:rPr>
            <w:webHidden/>
          </w:rPr>
          <w:fldChar w:fldCharType="end"/>
        </w:r>
      </w:hyperlink>
    </w:p>
    <w:p w14:paraId="55805218" w14:textId="288BB810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61" w:history="1">
        <w:r w:rsidR="00963BC3" w:rsidRPr="001D3523">
          <w:rPr>
            <w:rStyle w:val="Hypertextovodkaz"/>
          </w:rPr>
          <w:t>4.4.1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Inicializace základní polohy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_Toc62425061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15</w:t>
        </w:r>
        <w:r w:rsidR="00963BC3">
          <w:rPr>
            <w:webHidden/>
          </w:rPr>
          <w:fldChar w:fldCharType="end"/>
        </w:r>
      </w:hyperlink>
    </w:p>
    <w:p w14:paraId="36DA403B" w14:textId="3FC4EAFE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62" w:history="1">
        <w:r w:rsidR="00963BC3" w:rsidRPr="001D3523">
          <w:rPr>
            <w:rStyle w:val="Hypertextovodkaz"/>
          </w:rPr>
          <w:t>4.4.2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</w:rPr>
          <w:t>Pohyb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_Toc62425062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15</w:t>
        </w:r>
        <w:r w:rsidR="00963BC3">
          <w:rPr>
            <w:webHidden/>
          </w:rPr>
          <w:fldChar w:fldCharType="end"/>
        </w:r>
      </w:hyperlink>
    </w:p>
    <w:p w14:paraId="6DDEE548" w14:textId="7FF1B3FA" w:rsidR="00963BC3" w:rsidRDefault="00F3276A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62425063" w:history="1">
        <w:r w:rsidR="00963BC3" w:rsidRPr="001D3523">
          <w:rPr>
            <w:rStyle w:val="Hypertextovodkaz"/>
          </w:rPr>
          <w:t>4.4.3</w:t>
        </w:r>
        <w:r w:rsidR="00963BC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63BC3" w:rsidRPr="001D3523">
          <w:rPr>
            <w:rStyle w:val="Hypertextovodkaz"/>
            <w:iCs/>
          </w:rPr>
          <w:t>Uživatelské</w:t>
        </w:r>
        <w:r w:rsidR="00963BC3" w:rsidRPr="001D3523">
          <w:rPr>
            <w:rStyle w:val="Hypertextovodkaz"/>
            <w:i/>
            <w:iCs/>
          </w:rPr>
          <w:t xml:space="preserve"> </w:t>
        </w:r>
        <w:r w:rsidR="00963BC3" w:rsidRPr="001D3523">
          <w:rPr>
            <w:rStyle w:val="Hypertextovodkaz"/>
            <w:iCs/>
          </w:rPr>
          <w:t>rozhraní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_Toc62425063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16</w:t>
        </w:r>
        <w:r w:rsidR="00963BC3">
          <w:rPr>
            <w:webHidden/>
          </w:rPr>
          <w:fldChar w:fldCharType="end"/>
        </w:r>
      </w:hyperlink>
    </w:p>
    <w:p w14:paraId="1B0EF0CC" w14:textId="0E04AB78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64" w:history="1">
        <w:r w:rsidR="00963BC3" w:rsidRPr="001D3523">
          <w:rPr>
            <w:rStyle w:val="Hypertextovodkaz"/>
          </w:rPr>
          <w:t>5</w:t>
        </w:r>
        <w:r w:rsidR="00963BC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963BC3" w:rsidRPr="001D3523">
          <w:rPr>
            <w:rStyle w:val="Hypertextovodkaz"/>
          </w:rPr>
          <w:t>Výsledky řešení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_Toc62425064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17</w:t>
        </w:r>
        <w:r w:rsidR="00963BC3">
          <w:rPr>
            <w:webHidden/>
          </w:rPr>
          <w:fldChar w:fldCharType="end"/>
        </w:r>
      </w:hyperlink>
    </w:p>
    <w:p w14:paraId="27387C7B" w14:textId="6F798816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65" w:history="1">
        <w:r w:rsidR="00963BC3" w:rsidRPr="001D3523">
          <w:rPr>
            <w:rStyle w:val="Hypertextovodkaz"/>
          </w:rPr>
          <w:t>Závěr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_Toc62425065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18</w:t>
        </w:r>
        <w:r w:rsidR="00963BC3">
          <w:rPr>
            <w:webHidden/>
          </w:rPr>
          <w:fldChar w:fldCharType="end"/>
        </w:r>
      </w:hyperlink>
    </w:p>
    <w:p w14:paraId="3D0C4144" w14:textId="5204885C" w:rsidR="00963BC3" w:rsidRDefault="00F3276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62425066" w:history="1">
        <w:r w:rsidR="00963BC3" w:rsidRPr="001D3523">
          <w:rPr>
            <w:rStyle w:val="Hypertextovodkaz"/>
          </w:rPr>
          <w:t>Seznam použitýCH INFORMAČNÍCH ZDROJů</w:t>
        </w:r>
        <w:r w:rsidR="00963BC3">
          <w:rPr>
            <w:webHidden/>
          </w:rPr>
          <w:tab/>
        </w:r>
        <w:r w:rsidR="00963BC3">
          <w:rPr>
            <w:webHidden/>
          </w:rPr>
          <w:fldChar w:fldCharType="begin"/>
        </w:r>
        <w:r w:rsidR="00963BC3">
          <w:rPr>
            <w:webHidden/>
          </w:rPr>
          <w:instrText xml:space="preserve"> PAGEREF _Toc62425066 \h </w:instrText>
        </w:r>
        <w:r w:rsidR="00963BC3">
          <w:rPr>
            <w:webHidden/>
          </w:rPr>
        </w:r>
        <w:r w:rsidR="00963BC3">
          <w:rPr>
            <w:webHidden/>
          </w:rPr>
          <w:fldChar w:fldCharType="separate"/>
        </w:r>
        <w:r w:rsidR="00963BC3">
          <w:rPr>
            <w:webHidden/>
          </w:rPr>
          <w:t>19</w:t>
        </w:r>
        <w:r w:rsidR="00963BC3">
          <w:rPr>
            <w:webHidden/>
          </w:rPr>
          <w:fldChar w:fldCharType="end"/>
        </w:r>
      </w:hyperlink>
    </w:p>
    <w:p w14:paraId="07805FD9" w14:textId="0FD4097A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2E9C4E6" w14:textId="77777777" w:rsidR="00756E7C" w:rsidRPr="00756E7C" w:rsidRDefault="00756E7C" w:rsidP="00756E7C">
      <w:pPr>
        <w:pStyle w:val="Nadpis"/>
      </w:pPr>
      <w:bookmarkStart w:id="28" w:name="_Toc62425039"/>
      <w:r>
        <w:lastRenderedPageBreak/>
        <w:t>Úvod</w:t>
      </w:r>
      <w:bookmarkEnd w:id="28"/>
    </w:p>
    <w:p w14:paraId="2635B90B" w14:textId="2FC0ABC7" w:rsidR="00110C40" w:rsidRDefault="00FA5883" w:rsidP="001F423D">
      <w:r>
        <w:t>V rámci závě</w:t>
      </w:r>
      <w:r w:rsidR="0012612A">
        <w:t xml:space="preserve">rečné studijní práce jsem se rozhodl nahlédnout do oblasti </w:t>
      </w:r>
      <w:r w:rsidR="00B8526C">
        <w:t>robotiky,</w:t>
      </w:r>
      <w:r w:rsidR="0012612A">
        <w:t xml:space="preserve"> a to prostřednictvím bližšího seznámení se </w:t>
      </w:r>
      <w:r w:rsidR="00136EF9">
        <w:t>s</w:t>
      </w:r>
      <w:r w:rsidR="0012612A">
        <w:t xml:space="preserve"> robotickým</w:t>
      </w:r>
      <w:r w:rsidR="00136EF9">
        <w:t>i</w:t>
      </w:r>
      <w:r w:rsidR="0012612A">
        <w:t xml:space="preserve"> ramen</w:t>
      </w:r>
      <w:r w:rsidR="00136EF9">
        <w:t>y</w:t>
      </w:r>
      <w:r w:rsidR="002E6779">
        <w:t>. Seznámil jsem se např. s pojmy jako kinematika, kinematická dvojice, stupeň volnosti atd.</w:t>
      </w:r>
    </w:p>
    <w:p w14:paraId="3DEF7242" w14:textId="6FBC4E1B" w:rsidR="002E6779" w:rsidRDefault="002E6779" w:rsidP="002E6779">
      <w:r>
        <w:t xml:space="preserve">Na základě nastudované teorie problematiky robotických ramen jsem se rozhodl pro konstrukci cenově dostupného </w:t>
      </w:r>
      <w:r w:rsidR="00244509">
        <w:t>šesti</w:t>
      </w:r>
      <w:r>
        <w:t>osého robotického ramene, které by mohlo následně posloužit edukačním účelům.</w:t>
      </w:r>
    </w:p>
    <w:p w14:paraId="37008352" w14:textId="691FCE26" w:rsidR="00426EE7" w:rsidRDefault="00244509" w:rsidP="002E6779">
      <w:r>
        <w:t>šesti</w:t>
      </w:r>
      <w:r w:rsidR="00426EE7">
        <w:t>osá</w:t>
      </w:r>
      <w:r w:rsidR="002E6779">
        <w:t xml:space="preserve"> robo</w:t>
      </w:r>
      <w:r w:rsidR="00426EE7">
        <w:t>tická ramena</w:t>
      </w:r>
      <w:r w:rsidR="002E6779">
        <w:t xml:space="preserve"> umožňují v</w:t>
      </w:r>
      <w:r w:rsidR="00426EE7">
        <w:t>yšší</w:t>
      </w:r>
      <w:r w:rsidR="002E6779">
        <w:t xml:space="preserve"> flexibilitu a mohou </w:t>
      </w:r>
      <w:r w:rsidR="00426EE7">
        <w:t xml:space="preserve">nalézt častější využití </w:t>
      </w:r>
      <w:r w:rsidR="002E6779">
        <w:t xml:space="preserve">než roboti s méně osami. </w:t>
      </w:r>
    </w:p>
    <w:p w14:paraId="6E7B2AA4" w14:textId="6D023587" w:rsidR="00D5575C" w:rsidRDefault="002C0623" w:rsidP="001F423D">
      <w:r>
        <w:t xml:space="preserve">Pořídil jsem si tedy stavebnici </w:t>
      </w:r>
      <w:r w:rsidR="00244509">
        <w:t>šesti</w:t>
      </w:r>
      <w:r>
        <w:t xml:space="preserve">osého robotického ramene včetně servomotorů a začal s přípravami. Má představa spočívala ve vytvoření dostatečně velkého pracovního prostoru </w:t>
      </w:r>
      <w:r w:rsidR="001A664C">
        <w:t>ramene – základové desky, ke které bude</w:t>
      </w:r>
      <w:r>
        <w:t xml:space="preserve"> </w:t>
      </w:r>
      <w:r w:rsidR="001A664C">
        <w:t>rameno kotveno. Tato základová deska by posloužila také k montáži desky mikropočítače, nepájivého kontaktního pole a samozřejmě ovládacích prvků rame</w:t>
      </w:r>
      <w:r w:rsidR="005869EA">
        <w:t>ne.</w:t>
      </w:r>
    </w:p>
    <w:p w14:paraId="411610D6" w14:textId="396943E9" w:rsidR="005C77AC" w:rsidRDefault="001A664C" w:rsidP="001F423D">
      <w:r>
        <w:t xml:space="preserve">Po úvaze jsem pro řízení pohybu robotického ramene zvolil vývojovou desku Arduino UNO Rev3 založenou na mikrokontroleru ATmega328 od firmy </w:t>
      </w:r>
      <w:proofErr w:type="spellStart"/>
      <w:r>
        <w:t>Atmel</w:t>
      </w:r>
      <w:proofErr w:type="spellEnd"/>
      <w:r>
        <w:t xml:space="preserve">. Tento mini počítač má dostatečný počet vstupů a výstupů a je cenově velmi výhodný. </w:t>
      </w:r>
      <w:r w:rsidR="005869EA">
        <w:t xml:space="preserve">Dostal tedy přednost např. před </w:t>
      </w:r>
      <w:proofErr w:type="spellStart"/>
      <w:r w:rsidR="005869EA">
        <w:t>Raspberry</w:t>
      </w:r>
      <w:proofErr w:type="spellEnd"/>
      <w:r w:rsidR="005869EA">
        <w:t xml:space="preserve"> </w:t>
      </w:r>
      <w:proofErr w:type="spellStart"/>
      <w:r w:rsidR="005869EA">
        <w:t>Pi</w:t>
      </w:r>
      <w:proofErr w:type="spellEnd"/>
    </w:p>
    <w:p w14:paraId="5560B6F5" w14:textId="03629801" w:rsidR="001A664C" w:rsidRDefault="005C77AC" w:rsidP="001F423D">
      <w:r>
        <w:t xml:space="preserve">Ovládání pohybu ramene jsem chtěl původně řešit pomocí 6 kusů potenciometrů. Vzhledem k lepší možnosti uchycení k základové desce jsem nakonec zvolil </w:t>
      </w:r>
      <w:proofErr w:type="spellStart"/>
      <w:r>
        <w:t>Dual</w:t>
      </w:r>
      <w:proofErr w:type="spellEnd"/>
      <w:r>
        <w:t>-axis XY joystick</w:t>
      </w:r>
      <w:r w:rsidR="005869EA">
        <w:t>y</w:t>
      </w:r>
      <w:r>
        <w:t xml:space="preserve"> KY-023. T</w:t>
      </w:r>
      <w:r w:rsidR="005869EA">
        <w:t>yt</w:t>
      </w:r>
      <w:r>
        <w:t>o joystick</w:t>
      </w:r>
      <w:r w:rsidR="005869EA">
        <w:t>y</w:t>
      </w:r>
      <w:r>
        <w:t xml:space="preserve"> j</w:t>
      </w:r>
      <w:r w:rsidR="005869EA">
        <w:t>sou</w:t>
      </w:r>
      <w:r>
        <w:t xml:space="preserve"> osazen</w:t>
      </w:r>
      <w:r w:rsidR="005869EA">
        <w:t>y</w:t>
      </w:r>
      <w:r>
        <w:t xml:space="preserve"> 2 </w:t>
      </w:r>
      <w:proofErr w:type="spellStart"/>
      <w:r w:rsidR="00BB1532">
        <w:t>trimry</w:t>
      </w:r>
      <w:proofErr w:type="spellEnd"/>
      <w:r>
        <w:t xml:space="preserve"> (jedním pro osu X, druhým pro osu Y) a spínačem. </w:t>
      </w:r>
      <w:r w:rsidR="00FD54BB">
        <w:t xml:space="preserve">Místo šesti ovládacích </w:t>
      </w:r>
      <w:r w:rsidR="00632A07">
        <w:t>prvků budou použity pouze tři., c</w:t>
      </w:r>
      <w:r w:rsidR="00FD54BB">
        <w:t>ož bude praktičtější a přinese to i úsporu místa na základové desce.</w:t>
      </w:r>
    </w:p>
    <w:p w14:paraId="3D49AF30" w14:textId="3C8A135F" w:rsidR="00065FB9" w:rsidRDefault="005C77AC" w:rsidP="001F423D">
      <w:r>
        <w:t xml:space="preserve">Program pro ovládání ramene bude tedy </w:t>
      </w:r>
      <w:r w:rsidR="00065FB9">
        <w:t xml:space="preserve">naprogramován v jazyce Arduino, což je kombinace jazyků C a C++. </w:t>
      </w:r>
      <w:r w:rsidR="00B06216">
        <w:t>K ramenu jsem také připravil jednoduché uživatelské rozhraní v Pythonu.</w:t>
      </w:r>
    </w:p>
    <w:p w14:paraId="37FE3059" w14:textId="1CD504DD" w:rsidR="005C77AC" w:rsidRDefault="00065FB9" w:rsidP="001F423D">
      <w:r>
        <w:t>V</w:t>
      </w:r>
      <w:r w:rsidR="005C77AC">
        <w:t xml:space="preserve"> dalších částech </w:t>
      </w:r>
      <w:r>
        <w:t>této dokumentaci pop</w:t>
      </w:r>
      <w:r w:rsidR="005C77AC">
        <w:t>íšu</w:t>
      </w:r>
      <w:r w:rsidR="005869EA">
        <w:t xml:space="preserve"> samotné</w:t>
      </w:r>
      <w:r>
        <w:t xml:space="preserve"> </w:t>
      </w:r>
      <w:r w:rsidR="005C77AC">
        <w:t>sestavení</w:t>
      </w:r>
      <w:r>
        <w:t xml:space="preserve"> ramene</w:t>
      </w:r>
      <w:r w:rsidR="005C77AC" w:rsidRPr="005C77AC">
        <w:t xml:space="preserve"> </w:t>
      </w:r>
      <w:r w:rsidR="005C77AC">
        <w:t>a princip jeho fungování</w:t>
      </w:r>
      <w:r>
        <w:t xml:space="preserve">. </w:t>
      </w:r>
      <w:r w:rsidR="005C77AC">
        <w:t>Také se z</w:t>
      </w:r>
      <w:r>
        <w:t>m</w:t>
      </w:r>
      <w:r w:rsidR="005C77AC">
        <w:t>íním o</w:t>
      </w:r>
      <w:r>
        <w:t xml:space="preserve"> různ</w:t>
      </w:r>
      <w:r w:rsidR="005C77AC">
        <w:t>ých</w:t>
      </w:r>
      <w:r>
        <w:t xml:space="preserve"> problém</w:t>
      </w:r>
      <w:r w:rsidR="005C77AC">
        <w:t>ech</w:t>
      </w:r>
      <w:r>
        <w:t xml:space="preserve">, </w:t>
      </w:r>
      <w:r w:rsidR="005C77AC">
        <w:t xml:space="preserve">na které jsem v průběhu </w:t>
      </w:r>
      <w:r>
        <w:t>vývoj</w:t>
      </w:r>
      <w:r w:rsidR="005C77AC">
        <w:t>e</w:t>
      </w:r>
      <w:r>
        <w:t xml:space="preserve"> ramene</w:t>
      </w:r>
      <w:r w:rsidR="005C77AC">
        <w:t xml:space="preserve"> narazil.</w:t>
      </w:r>
    </w:p>
    <w:p w14:paraId="19B5390B" w14:textId="40624E66" w:rsidR="0057708E" w:rsidRDefault="005C77AC" w:rsidP="001F423D">
      <w:r>
        <w:t>Z</w:t>
      </w:r>
      <w:r w:rsidR="00E92CD6">
        <w:t>ávěr</w:t>
      </w:r>
      <w:r>
        <w:t>em</w:t>
      </w:r>
      <w:r w:rsidR="00E92CD6">
        <w:t xml:space="preserve"> </w:t>
      </w:r>
      <w:r>
        <w:t>z</w:t>
      </w:r>
      <w:r w:rsidR="00E92CD6">
        <w:t xml:space="preserve">hodnotím </w:t>
      </w:r>
      <w:r w:rsidR="005869EA">
        <w:t>výsledek prove</w:t>
      </w:r>
      <w:r w:rsidR="00E92CD6">
        <w:t>den</w:t>
      </w:r>
      <w:r w:rsidR="005869EA">
        <w:t>é</w:t>
      </w:r>
      <w:r w:rsidR="00E92CD6">
        <w:t xml:space="preserve"> prác</w:t>
      </w:r>
      <w:r w:rsidR="005869EA">
        <w:t>e</w:t>
      </w:r>
      <w:r w:rsidR="00E92CD6">
        <w:t>.</w:t>
      </w:r>
    </w:p>
    <w:p w14:paraId="16668389" w14:textId="77777777" w:rsidR="0057708E" w:rsidRDefault="0057708E">
      <w:pPr>
        <w:spacing w:after="0" w:line="240" w:lineRule="auto"/>
        <w:jc w:val="left"/>
      </w:pPr>
      <w:r>
        <w:br w:type="page"/>
      </w:r>
    </w:p>
    <w:p w14:paraId="75D0E87F" w14:textId="77777777" w:rsidR="0057708E" w:rsidRPr="0057708E" w:rsidRDefault="0057708E" w:rsidP="0057708E">
      <w:pPr>
        <w:pStyle w:val="Nadpis1"/>
      </w:pPr>
      <w:bookmarkStart w:id="29" w:name="_Toc62425040"/>
      <w:r w:rsidRPr="0057708E">
        <w:lastRenderedPageBreak/>
        <w:t>Seznam použitého hardware</w:t>
      </w:r>
      <w:bookmarkEnd w:id="29"/>
    </w:p>
    <w:p w14:paraId="6A744626" w14:textId="77777777" w:rsidR="0057708E" w:rsidRDefault="0057708E" w:rsidP="0057708E">
      <w:pPr>
        <w:pStyle w:val="Nadpis2"/>
      </w:pPr>
      <w:bookmarkStart w:id="30" w:name="_Toc62425041"/>
      <w:r>
        <w:t>Seznam součástek</w:t>
      </w:r>
      <w:bookmarkEnd w:id="30"/>
    </w:p>
    <w:p w14:paraId="09B3FCF2" w14:textId="7777777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 xml:space="preserve">Vývojová deska Arduino UNO </w:t>
      </w:r>
      <w:proofErr w:type="spellStart"/>
      <w:r>
        <w:t>Rev</w:t>
      </w:r>
      <w:proofErr w:type="spellEnd"/>
      <w:r>
        <w:t xml:space="preserve"> 3,</w:t>
      </w:r>
    </w:p>
    <w:p w14:paraId="58FB7AEC" w14:textId="472CB0B8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nepájivé kontaktní pole s 830 kontakty,</w:t>
      </w:r>
    </w:p>
    <w:p w14:paraId="42A7939D" w14:textId="6A67988F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proofErr w:type="spellStart"/>
      <w:r>
        <w:t>dual</w:t>
      </w:r>
      <w:proofErr w:type="spellEnd"/>
      <w:r>
        <w:t>-axis XY joystick - 3 kusy,</w:t>
      </w:r>
    </w:p>
    <w:p w14:paraId="31D6CCBF" w14:textId="7777777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napájecí adaptér AC 230 V, DC 5 V,</w:t>
      </w:r>
    </w:p>
    <w:p w14:paraId="187985A5" w14:textId="7777777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DC svorka samice,</w:t>
      </w:r>
    </w:p>
    <w:p w14:paraId="0908BEA5" w14:textId="7777777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servomotor MG996R 6 kusů,</w:t>
      </w:r>
    </w:p>
    <w:p w14:paraId="2F868028" w14:textId="69FE4E8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6 DOF hliníková robotická konstrukce ramene,</w:t>
      </w:r>
    </w:p>
    <w:p w14:paraId="53F0717F" w14:textId="77777777" w:rsidR="0057708E" w:rsidRDefault="0057708E" w:rsidP="00877284">
      <w:pPr>
        <w:numPr>
          <w:ilvl w:val="0"/>
          <w:numId w:val="8"/>
        </w:numPr>
        <w:spacing w:line="240" w:lineRule="auto"/>
        <w:ind w:left="1066" w:hanging="357"/>
      </w:pPr>
      <w:r>
        <w:t>modelářská překližka 600x300x6,0 mm.</w:t>
      </w:r>
    </w:p>
    <w:p w14:paraId="55EF4B8E" w14:textId="77777777" w:rsidR="0057708E" w:rsidRDefault="0057708E" w:rsidP="0057708E">
      <w:pPr>
        <w:pStyle w:val="Nadpis2"/>
      </w:pPr>
      <w:bookmarkStart w:id="31" w:name="_Toc62425042"/>
      <w:r>
        <w:t>Spojovací a pomocný materiál</w:t>
      </w:r>
      <w:bookmarkEnd w:id="31"/>
    </w:p>
    <w:p w14:paraId="2FD003A5" w14:textId="1788C166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Propojovací Du</w:t>
      </w:r>
      <w:r w:rsidR="000624AB">
        <w:t>P</w:t>
      </w:r>
      <w:r>
        <w:t>ont kabely</w:t>
      </w:r>
    </w:p>
    <w:p w14:paraId="58327C4C" w14:textId="639CFE4D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matice M3 16 kusů,</w:t>
      </w:r>
    </w:p>
    <w:p w14:paraId="4B39D128" w14:textId="5215FD0A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šroub</w:t>
      </w:r>
      <w:r w:rsidR="004C24C6">
        <w:t>y</w:t>
      </w:r>
      <w:r>
        <w:t xml:space="preserve"> M3x16mm 16 kusů,</w:t>
      </w:r>
      <w:r w:rsidR="004C24C6">
        <w:t xml:space="preserve"> M3x10mm 4 kusy, šroub M3 pro CD mechaniku 4 kusy,</w:t>
      </w:r>
    </w:p>
    <w:p w14:paraId="0419D7F5" w14:textId="77777777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podložka plochá 6,8/3,2mm 20 kusů,</w:t>
      </w:r>
    </w:p>
    <w:p w14:paraId="6E7E7F1C" w14:textId="77777777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vějířová podložka 4 kusy,</w:t>
      </w:r>
    </w:p>
    <w:p w14:paraId="05DF3C5A" w14:textId="77777777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distanční sloupek kovový šestihran 4 kusy,</w:t>
      </w:r>
    </w:p>
    <w:p w14:paraId="601B00D1" w14:textId="77777777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plastový distanční sloupek 12 kusů,</w:t>
      </w:r>
    </w:p>
    <w:p w14:paraId="06FB2DA4" w14:textId="08412B74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oboustranná lepicí páska,</w:t>
      </w:r>
    </w:p>
    <w:p w14:paraId="6D12ACA4" w14:textId="41E1E824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samolepící nožička 6 kusů,</w:t>
      </w:r>
    </w:p>
    <w:p w14:paraId="7E027D3A" w14:textId="091B87EE" w:rsidR="00877284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stahovací pásky</w:t>
      </w:r>
      <w:r w:rsidR="004C24C6">
        <w:t>,</w:t>
      </w:r>
    </w:p>
    <w:p w14:paraId="2ADB809E" w14:textId="43019C25" w:rsidR="0057708E" w:rsidRDefault="0057708E" w:rsidP="00877284">
      <w:pPr>
        <w:numPr>
          <w:ilvl w:val="0"/>
          <w:numId w:val="9"/>
        </w:numPr>
        <w:spacing w:line="240" w:lineRule="auto"/>
        <w:ind w:left="1077" w:hanging="357"/>
      </w:pPr>
      <w:r>
        <w:t>smršťovací bužírky.</w:t>
      </w:r>
    </w:p>
    <w:p w14:paraId="7865E25E" w14:textId="3F40B1D8" w:rsidR="00877284" w:rsidRDefault="00877284" w:rsidP="00877284">
      <w:pPr>
        <w:pStyle w:val="Nadpis2"/>
      </w:pPr>
      <w:bookmarkStart w:id="32" w:name="_Toc62425043"/>
      <w:r>
        <w:t>Použité nářadí</w:t>
      </w:r>
      <w:bookmarkEnd w:id="32"/>
    </w:p>
    <w:p w14:paraId="56EF4F70" w14:textId="77777777" w:rsidR="00877284" w:rsidRDefault="00877284" w:rsidP="00877284">
      <w:pPr>
        <w:numPr>
          <w:ilvl w:val="0"/>
          <w:numId w:val="9"/>
        </w:numPr>
        <w:spacing w:line="240" w:lineRule="auto"/>
        <w:ind w:left="1077" w:hanging="357"/>
      </w:pPr>
      <w:r>
        <w:t>Páječka,</w:t>
      </w:r>
    </w:p>
    <w:p w14:paraId="6A2294F4" w14:textId="7D6E3CB3" w:rsidR="004C24C6" w:rsidRDefault="004C24C6" w:rsidP="00877284">
      <w:pPr>
        <w:numPr>
          <w:ilvl w:val="0"/>
          <w:numId w:val="9"/>
        </w:numPr>
        <w:spacing w:line="240" w:lineRule="auto"/>
        <w:ind w:left="1077" w:hanging="357"/>
      </w:pPr>
      <w:r>
        <w:t>vrtačka + sada vrtáků,</w:t>
      </w:r>
    </w:p>
    <w:p w14:paraId="2E0562B6" w14:textId="45804533" w:rsidR="00877284" w:rsidRDefault="00877284" w:rsidP="00877284">
      <w:pPr>
        <w:numPr>
          <w:ilvl w:val="0"/>
          <w:numId w:val="9"/>
        </w:numPr>
        <w:spacing w:line="240" w:lineRule="auto"/>
        <w:ind w:left="1077" w:hanging="357"/>
      </w:pPr>
      <w:r>
        <w:t xml:space="preserve">štípací a </w:t>
      </w:r>
      <w:proofErr w:type="spellStart"/>
      <w:r>
        <w:t>odizolovací</w:t>
      </w:r>
      <w:proofErr w:type="spellEnd"/>
      <w:r>
        <w:t xml:space="preserve"> kleště,</w:t>
      </w:r>
    </w:p>
    <w:p w14:paraId="5807D344" w14:textId="2C6C757F" w:rsidR="00877284" w:rsidRDefault="00877284" w:rsidP="00877284">
      <w:pPr>
        <w:numPr>
          <w:ilvl w:val="0"/>
          <w:numId w:val="9"/>
        </w:numPr>
        <w:spacing w:line="240" w:lineRule="auto"/>
        <w:ind w:left="1077" w:hanging="357"/>
      </w:pPr>
      <w:r>
        <w:t>odlamovací nůž</w:t>
      </w:r>
      <w:r w:rsidR="004C24C6">
        <w:t>, nůžky,</w:t>
      </w:r>
    </w:p>
    <w:p w14:paraId="003A7454" w14:textId="180900B2" w:rsidR="004C24C6" w:rsidRDefault="004C24C6" w:rsidP="00877284">
      <w:pPr>
        <w:numPr>
          <w:ilvl w:val="0"/>
          <w:numId w:val="9"/>
        </w:numPr>
        <w:spacing w:line="240" w:lineRule="auto"/>
        <w:ind w:left="1077" w:hanging="357"/>
      </w:pPr>
      <w:r>
        <w:t>sada pilníků,</w:t>
      </w:r>
    </w:p>
    <w:p w14:paraId="45CDE2C5" w14:textId="412E9705" w:rsidR="00C77271" w:rsidRDefault="00877284" w:rsidP="001F423D">
      <w:pPr>
        <w:numPr>
          <w:ilvl w:val="0"/>
          <w:numId w:val="9"/>
        </w:numPr>
        <w:spacing w:line="240" w:lineRule="auto"/>
        <w:ind w:left="1077" w:hanging="357"/>
      </w:pPr>
      <w:r>
        <w:t>šroubováky.</w:t>
      </w:r>
    </w:p>
    <w:p w14:paraId="36FE1F3B" w14:textId="2FEB8342" w:rsidR="00D04AE6" w:rsidRPr="000F5ED1" w:rsidRDefault="005869EA" w:rsidP="000F5ED1">
      <w:pPr>
        <w:pStyle w:val="Nadpis1"/>
      </w:pPr>
      <w:bookmarkStart w:id="33" w:name="_Toc62425044"/>
      <w:r>
        <w:lastRenderedPageBreak/>
        <w:t>sestavení</w:t>
      </w:r>
      <w:r w:rsidR="00946960">
        <w:t xml:space="preserve"> ROBOTICKÉHO RAMENE</w:t>
      </w:r>
      <w:bookmarkEnd w:id="33"/>
    </w:p>
    <w:p w14:paraId="25E33ABF" w14:textId="4A68EF9A" w:rsidR="005869EA" w:rsidRDefault="00946960" w:rsidP="001F423D">
      <w:r>
        <w:t>P</w:t>
      </w:r>
      <w:r w:rsidR="005869EA">
        <w:t>o přípravné fázi jsem se tedy pustil do</w:t>
      </w:r>
      <w:r>
        <w:t xml:space="preserve"> samotné</w:t>
      </w:r>
      <w:r w:rsidR="005869EA">
        <w:t>ho</w:t>
      </w:r>
      <w:r>
        <w:t xml:space="preserve"> sestavení ramene. </w:t>
      </w:r>
      <w:r w:rsidR="005869EA">
        <w:t>Situaci mi trochu zkomplikovala absence montážního návodu. Montáž jsem tedy prov</w:t>
      </w:r>
      <w:r w:rsidR="00FD54BB">
        <w:t>edl</w:t>
      </w:r>
      <w:r w:rsidR="005869EA">
        <w:t xml:space="preserve"> podle internetového instruktážního videa jednoho z nadšenců, </w:t>
      </w:r>
      <w:r w:rsidR="00FD54BB">
        <w:t>vlastník</w:t>
      </w:r>
      <w:r w:rsidR="00275D5E">
        <w:t>a</w:t>
      </w:r>
      <w:r w:rsidR="00FD54BB">
        <w:t xml:space="preserve"> stejné stavebnice. </w:t>
      </w:r>
    </w:p>
    <w:p w14:paraId="4BF3DC9D" w14:textId="603C68CC" w:rsidR="002D319C" w:rsidRDefault="00FD54BB" w:rsidP="001F423D">
      <w:r>
        <w:t xml:space="preserve">Ještě před sestavením </w:t>
      </w:r>
      <w:r w:rsidR="0024530C">
        <w:t xml:space="preserve">ramene </w:t>
      </w:r>
      <w:r>
        <w:t xml:space="preserve">jsem si ověřil funkčnost všech servomotorů. Následná výměna vadného </w:t>
      </w:r>
      <w:proofErr w:type="spellStart"/>
      <w:r>
        <w:t>serva</w:t>
      </w:r>
      <w:proofErr w:type="spellEnd"/>
      <w:r>
        <w:t xml:space="preserve"> by nemusela být až tak jednoduchá.</w:t>
      </w:r>
    </w:p>
    <w:p w14:paraId="088D525F" w14:textId="41D549AB" w:rsidR="0024530C" w:rsidRDefault="0024530C" w:rsidP="001F423D">
      <w:r>
        <w:t xml:space="preserve">Samotné sestavení ramene proběhlo bez problémů. </w:t>
      </w:r>
    </w:p>
    <w:p w14:paraId="3105AD47" w14:textId="78988342" w:rsidR="0024530C" w:rsidRDefault="0024530C" w:rsidP="001F423D">
      <w:r>
        <w:t xml:space="preserve">Nyní jsem musel vymyslet systém ukotvení robotického ramene k základové desce. Jako základovou desku jsem použil modelářskou překližku o rozměrech </w:t>
      </w:r>
      <w:r w:rsidR="004D5ADC">
        <w:t>600x300x6,0 mm. Tato velikost mi přišla jako vyhovující pro demo</w:t>
      </w:r>
      <w:r w:rsidR="002F2FA5">
        <w:t>n</w:t>
      </w:r>
      <w:r w:rsidR="004D5ADC">
        <w:t xml:space="preserve">straci funkčnosti </w:t>
      </w:r>
      <w:r w:rsidR="00B8526C">
        <w:t>ramene,</w:t>
      </w:r>
      <w:r w:rsidR="004D5ADC">
        <w:t xml:space="preserve"> a i pro případný přenos pro osobní prezentaci ve škole. Do tohoto materiálu </w:t>
      </w:r>
      <w:r w:rsidR="00251258">
        <w:t>lz</w:t>
      </w:r>
      <w:r w:rsidR="004D5ADC">
        <w:t xml:space="preserve">e velmi jednoduše </w:t>
      </w:r>
      <w:r w:rsidR="00251258">
        <w:t>na</w:t>
      </w:r>
      <w:r w:rsidR="004D5ADC">
        <w:t>vrt</w:t>
      </w:r>
      <w:r w:rsidR="00251258">
        <w:t>ávat</w:t>
      </w:r>
      <w:r w:rsidR="004D5ADC">
        <w:t xml:space="preserve"> </w:t>
      </w:r>
      <w:r w:rsidR="00251258">
        <w:t>otvory, popř. je dále upravovat.</w:t>
      </w:r>
      <w:r w:rsidR="004D5ADC">
        <w:t xml:space="preserve"> Pro lepší údržbu jsem desku z vrchní strany nastříkal čirým 2K lakem.</w:t>
      </w:r>
    </w:p>
    <w:p w14:paraId="410535E0" w14:textId="6B2F9071" w:rsidR="004D5ADC" w:rsidRDefault="00EE6EF3" w:rsidP="001F423D">
      <w:r>
        <w:t>Z</w:t>
      </w:r>
      <w:r w:rsidR="004D5ADC">
        <w:t xml:space="preserve">ákladnu robota </w:t>
      </w:r>
      <w:r>
        <w:t xml:space="preserve">jsem se rozhodl </w:t>
      </w:r>
      <w:r w:rsidR="004D5ADC">
        <w:t xml:space="preserve">umístit na kovové šestihranné distanční sloupky. To mi umožnilo elegantní skryté vyvedení kabelů servomotorů pod základovou desku. </w:t>
      </w:r>
    </w:p>
    <w:p w14:paraId="70A188CE" w14:textId="77777777" w:rsidR="0057708E" w:rsidRDefault="0057708E" w:rsidP="001F423D"/>
    <w:p w14:paraId="0E9A7E13" w14:textId="7CAACB2E" w:rsidR="004D5ADC" w:rsidRDefault="00C60273" w:rsidP="004C24C6">
      <w:pPr>
        <w:jc w:val="center"/>
      </w:pPr>
      <w:r>
        <w:rPr>
          <w:noProof/>
        </w:rPr>
        <w:drawing>
          <wp:inline distT="0" distB="0" distL="0" distR="0" wp14:anchorId="3F418E2F" wp14:editId="02B171FD">
            <wp:extent cx="4283242" cy="3212317"/>
            <wp:effectExtent l="0" t="0" r="3175" b="762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81" cy="32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524D" w14:textId="112A8DE7" w:rsidR="004D5ADC" w:rsidRDefault="00244509" w:rsidP="00244509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1</w:t>
      </w:r>
      <w:r w:rsidRPr="00AF526C">
        <w:rPr>
          <w:i/>
          <w:iCs/>
          <w:sz w:val="16"/>
          <w:szCs w:val="16"/>
        </w:rPr>
        <w:t xml:space="preserve"> </w:t>
      </w:r>
      <w:r w:rsidR="00655FAD">
        <w:rPr>
          <w:i/>
          <w:iCs/>
          <w:sz w:val="16"/>
          <w:szCs w:val="16"/>
        </w:rPr>
        <w:t>Uchycení základny robota a průchod kabeláže základnovou deskou</w:t>
      </w:r>
    </w:p>
    <w:p w14:paraId="484FD68A" w14:textId="77777777" w:rsidR="004D5ADC" w:rsidRDefault="004D5ADC" w:rsidP="001F423D"/>
    <w:p w14:paraId="38686A32" w14:textId="77777777" w:rsidR="00D04AE6" w:rsidRDefault="000B40C6" w:rsidP="000F5ED1">
      <w:pPr>
        <w:pStyle w:val="Nadpis1"/>
      </w:pPr>
      <w:bookmarkStart w:id="34" w:name="_Toc62425045"/>
      <w:r>
        <w:lastRenderedPageBreak/>
        <w:t>Vy</w:t>
      </w:r>
      <w:r w:rsidR="001B6F92">
        <w:t>užité technologie</w:t>
      </w:r>
      <w:bookmarkEnd w:id="34"/>
    </w:p>
    <w:p w14:paraId="416DC751" w14:textId="111D71C4" w:rsidR="00D04AE6" w:rsidRPr="007369CC" w:rsidRDefault="00830CF0" w:rsidP="007369CC">
      <w:pPr>
        <w:pStyle w:val="Nadpis2"/>
      </w:pPr>
      <w:bookmarkStart w:id="35" w:name="_Toc62425046"/>
      <w:r w:rsidRPr="007369CC">
        <w:t>Popis hardware</w:t>
      </w:r>
      <w:bookmarkEnd w:id="35"/>
    </w:p>
    <w:p w14:paraId="31A21E2E" w14:textId="25944A65" w:rsidR="00830CF0" w:rsidRDefault="001E69C1" w:rsidP="00FE5C6E">
      <w:pPr>
        <w:pStyle w:val="Nadpis3"/>
        <w:tabs>
          <w:tab w:val="clear" w:pos="1134"/>
          <w:tab w:val="left" w:pos="993"/>
        </w:tabs>
        <w:ind w:left="993" w:hanging="851"/>
      </w:pPr>
      <w:bookmarkStart w:id="36" w:name="_Toc62425047"/>
      <w:r>
        <w:t xml:space="preserve">Vývojová deska </w:t>
      </w:r>
      <w:r w:rsidR="003A485F">
        <w:t>Arduino</w:t>
      </w:r>
      <w:r w:rsidR="00D66577">
        <w:t xml:space="preserve"> </w:t>
      </w:r>
      <w:proofErr w:type="spellStart"/>
      <w:r w:rsidR="00D66577">
        <w:t>Uno</w:t>
      </w:r>
      <w:proofErr w:type="spellEnd"/>
      <w:r w:rsidR="00D66577">
        <w:t xml:space="preserve"> </w:t>
      </w:r>
      <w:proofErr w:type="spellStart"/>
      <w:r w:rsidR="00D66577">
        <w:t>Rev</w:t>
      </w:r>
      <w:proofErr w:type="spellEnd"/>
      <w:r w:rsidR="00D66577">
        <w:t xml:space="preserve"> 3</w:t>
      </w:r>
      <w:bookmarkEnd w:id="36"/>
    </w:p>
    <w:p w14:paraId="6711B89E" w14:textId="3398F4D2" w:rsidR="00037D87" w:rsidRDefault="00C763EC" w:rsidP="00037D87">
      <w:pPr>
        <w:ind w:left="142"/>
        <w:jc w:val="left"/>
      </w:pPr>
      <w:r>
        <w:t>Základ projektu</w:t>
      </w:r>
      <w:r w:rsidR="001E35EB">
        <w:t xml:space="preserve"> tvoří vývojová deska Arduino </w:t>
      </w:r>
      <w:proofErr w:type="spellStart"/>
      <w:r w:rsidR="001E35EB">
        <w:t>Uno</w:t>
      </w:r>
      <w:proofErr w:type="spellEnd"/>
      <w:r w:rsidR="00BB3B13">
        <w:t xml:space="preserve"> </w:t>
      </w:r>
      <w:r w:rsidR="007E3005">
        <w:t>(obrázek č</w:t>
      </w:r>
      <w:r w:rsidR="0053730B">
        <w:t xml:space="preserve">. </w:t>
      </w:r>
      <w:r w:rsidR="00244509">
        <w:t>2</w:t>
      </w:r>
      <w:r w:rsidR="0053730B">
        <w:t>)</w:t>
      </w:r>
      <w:r w:rsidR="00BD6D07">
        <w:t>. Tento model</w:t>
      </w:r>
      <w:r w:rsidR="007B258F">
        <w:t xml:space="preserve"> </w:t>
      </w:r>
      <w:proofErr w:type="spellStart"/>
      <w:r w:rsidR="007B258F">
        <w:t>Arduina</w:t>
      </w:r>
      <w:proofErr w:type="spellEnd"/>
      <w:r w:rsidR="007B258F">
        <w:t xml:space="preserve"> jsem zvolil s</w:t>
      </w:r>
      <w:r w:rsidR="00950045">
        <w:t> </w:t>
      </w:r>
      <w:r w:rsidR="007B258F">
        <w:t>ohledem</w:t>
      </w:r>
      <w:r w:rsidR="00950045">
        <w:t xml:space="preserve"> na potřeby na ovládání šesti </w:t>
      </w:r>
      <w:proofErr w:type="spellStart"/>
      <w:r w:rsidR="00950045">
        <w:t>osého</w:t>
      </w:r>
      <w:proofErr w:type="spellEnd"/>
      <w:r w:rsidR="00950045">
        <w:t xml:space="preserve"> ramene</w:t>
      </w:r>
      <w:r w:rsidR="008B0EBF">
        <w:t xml:space="preserve">. </w:t>
      </w:r>
      <w:r w:rsidR="00FA1BB0">
        <w:t>Disponuje 6</w:t>
      </w:r>
      <w:r w:rsidR="00E57ECF">
        <w:t xml:space="preserve"> analogovými vstupy pro ovládání joystick</w:t>
      </w:r>
      <w:r w:rsidR="00BB3B13">
        <w:t>y</w:t>
      </w:r>
      <w:r w:rsidR="00621FEB">
        <w:t xml:space="preserve"> a 6 PWM (pulzní šířková modulace) </w:t>
      </w:r>
      <w:r w:rsidR="00483191">
        <w:t>výstupy</w:t>
      </w:r>
      <w:r w:rsidR="000C01E3">
        <w:t xml:space="preserve"> pro ovládání servomotorů.</w:t>
      </w:r>
      <w:r w:rsidR="00037D87">
        <w:t xml:space="preserve"> </w:t>
      </w:r>
      <w:r w:rsidR="00BB3B13">
        <w:t xml:space="preserve">Jak jsem již zmínil, zejména z </w:t>
      </w:r>
      <w:r w:rsidR="008D4A83">
        <w:t xml:space="preserve">finančních důvodů </w:t>
      </w:r>
      <w:r w:rsidR="00483E82">
        <w:t>a</w:t>
      </w:r>
      <w:r w:rsidR="00BB3B13">
        <w:t xml:space="preserve"> také</w:t>
      </w:r>
      <w:r w:rsidR="00483E82">
        <w:t xml:space="preserve"> prototypování </w:t>
      </w:r>
      <w:r w:rsidR="008D4A83">
        <w:t xml:space="preserve">jsem dal přednost </w:t>
      </w:r>
      <w:proofErr w:type="spellStart"/>
      <w:r w:rsidR="008D4A83">
        <w:t>Arduinu</w:t>
      </w:r>
      <w:proofErr w:type="spellEnd"/>
      <w:r w:rsidR="008D4A83">
        <w:t xml:space="preserve"> před </w:t>
      </w:r>
      <w:proofErr w:type="spellStart"/>
      <w:r w:rsidR="008D4A83">
        <w:t>Raspberry</w:t>
      </w:r>
      <w:proofErr w:type="spellEnd"/>
      <w:r w:rsidR="008D4A83">
        <w:t xml:space="preserve"> </w:t>
      </w:r>
      <w:proofErr w:type="spellStart"/>
      <w:r w:rsidR="008D4A83">
        <w:t>Pi</w:t>
      </w:r>
      <w:proofErr w:type="spellEnd"/>
      <w:r w:rsidR="003B4A0F">
        <w:t>.</w:t>
      </w:r>
    </w:p>
    <w:p w14:paraId="69FD155A" w14:textId="64050134" w:rsidR="00506104" w:rsidRDefault="00506104" w:rsidP="006F4A74">
      <w:pPr>
        <w:numPr>
          <w:ilvl w:val="0"/>
          <w:numId w:val="10"/>
        </w:numPr>
        <w:spacing w:line="240" w:lineRule="auto"/>
        <w:jc w:val="left"/>
      </w:pPr>
      <w:r>
        <w:t>Mikro</w:t>
      </w:r>
      <w:r w:rsidR="00267F9D">
        <w:t>procesor</w:t>
      </w:r>
      <w:r>
        <w:tab/>
        <w:t>ATmega328P</w:t>
      </w:r>
    </w:p>
    <w:p w14:paraId="4CCD4927" w14:textId="1BFE234F" w:rsidR="00506104" w:rsidRDefault="00267F9D" w:rsidP="006F4A74">
      <w:pPr>
        <w:numPr>
          <w:ilvl w:val="0"/>
          <w:numId w:val="10"/>
        </w:numPr>
        <w:spacing w:line="240" w:lineRule="auto"/>
        <w:jc w:val="left"/>
      </w:pPr>
      <w:r>
        <w:t>Provozní</w:t>
      </w:r>
      <w:r w:rsidR="00506104">
        <w:t xml:space="preserve"> napětí</w:t>
      </w:r>
      <w:r w:rsidR="00506104">
        <w:tab/>
        <w:t>5 V</w:t>
      </w:r>
    </w:p>
    <w:p w14:paraId="571ED4CE" w14:textId="0144C187" w:rsidR="00506104" w:rsidRDefault="00267F9D" w:rsidP="006F4A74">
      <w:pPr>
        <w:numPr>
          <w:ilvl w:val="0"/>
          <w:numId w:val="10"/>
        </w:numPr>
        <w:spacing w:line="240" w:lineRule="auto"/>
        <w:jc w:val="left"/>
      </w:pPr>
      <w:r>
        <w:t>Vstupní napětí</w:t>
      </w:r>
      <w:r>
        <w:tab/>
      </w:r>
      <w:r w:rsidR="00E525AF">
        <w:t>7–12 V</w:t>
      </w:r>
    </w:p>
    <w:p w14:paraId="5A24735A" w14:textId="45C1176F" w:rsidR="00E525AF" w:rsidRDefault="00E525AF" w:rsidP="006F4A74">
      <w:pPr>
        <w:numPr>
          <w:ilvl w:val="0"/>
          <w:numId w:val="10"/>
        </w:numPr>
        <w:spacing w:line="240" w:lineRule="auto"/>
        <w:jc w:val="left"/>
      </w:pPr>
      <w:r>
        <w:t>Digitální piny</w:t>
      </w:r>
      <w:r>
        <w:tab/>
        <w:t>14 (6 z nich PWM)</w:t>
      </w:r>
    </w:p>
    <w:p w14:paraId="3280FD03" w14:textId="52ABA7C7" w:rsidR="00E4588A" w:rsidRDefault="00E4588A" w:rsidP="006F4A74">
      <w:pPr>
        <w:numPr>
          <w:ilvl w:val="0"/>
          <w:numId w:val="10"/>
        </w:numPr>
        <w:spacing w:line="240" w:lineRule="auto"/>
        <w:jc w:val="left"/>
      </w:pPr>
      <w:r>
        <w:t>Analogové vstupy</w:t>
      </w:r>
      <w:r>
        <w:tab/>
        <w:t>6</w:t>
      </w:r>
    </w:p>
    <w:p w14:paraId="7A16D81E" w14:textId="596DFF31" w:rsidR="00822F86" w:rsidRDefault="00822F86" w:rsidP="00822F86">
      <w:pPr>
        <w:spacing w:line="240" w:lineRule="auto"/>
        <w:jc w:val="left"/>
      </w:pPr>
    </w:p>
    <w:p w14:paraId="6BE3E439" w14:textId="20B74E5A" w:rsidR="00822F86" w:rsidRDefault="00822F86" w:rsidP="00822F86">
      <w:pPr>
        <w:spacing w:line="240" w:lineRule="auto"/>
        <w:jc w:val="left"/>
      </w:pPr>
    </w:p>
    <w:p w14:paraId="659EB51E" w14:textId="555DEC3D" w:rsidR="00822F86" w:rsidRDefault="0022786A" w:rsidP="00822F86">
      <w:pPr>
        <w:spacing w:line="240" w:lineRule="auto"/>
        <w:jc w:val="left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7461E4F" wp14:editId="549AE55C">
            <wp:simplePos x="0" y="0"/>
            <wp:positionH relativeFrom="column">
              <wp:posOffset>3406140</wp:posOffset>
            </wp:positionH>
            <wp:positionV relativeFrom="paragraph">
              <wp:posOffset>246380</wp:posOffset>
            </wp:positionV>
            <wp:extent cx="2872740" cy="2286000"/>
            <wp:effectExtent l="0" t="0" r="0" b="0"/>
            <wp:wrapNone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311F" w14:textId="7446A3A1" w:rsidR="00061816" w:rsidRDefault="0022786A" w:rsidP="00875CD4">
      <w:pPr>
        <w:pStyle w:val="tab-container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drawing>
          <wp:inline distT="0" distB="0" distL="0" distR="0" wp14:anchorId="3AE3C58C" wp14:editId="4E0D6E20">
            <wp:extent cx="2988945" cy="230505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0" r="13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44A" w14:textId="77777777" w:rsidR="00875CD4" w:rsidRPr="00875CD4" w:rsidRDefault="00875CD4" w:rsidP="00875CD4">
      <w:pPr>
        <w:pStyle w:val="tab-container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34F54"/>
          <w:spacing w:val="11"/>
          <w:sz w:val="26"/>
          <w:szCs w:val="26"/>
        </w:rPr>
      </w:pPr>
    </w:p>
    <w:p w14:paraId="0FB17E95" w14:textId="11498E1E" w:rsidR="00D66577" w:rsidRDefault="00F76A7B" w:rsidP="00053053">
      <w:pPr>
        <w:ind w:left="1418"/>
        <w:rPr>
          <w:i/>
          <w:iCs/>
          <w:sz w:val="16"/>
          <w:szCs w:val="16"/>
        </w:rPr>
      </w:pPr>
      <w:r w:rsidRPr="00AF526C">
        <w:rPr>
          <w:i/>
          <w:iCs/>
          <w:sz w:val="16"/>
          <w:szCs w:val="16"/>
        </w:rPr>
        <w:t xml:space="preserve">Obrázek č. </w:t>
      </w:r>
      <w:r w:rsidR="00244509">
        <w:rPr>
          <w:i/>
          <w:iCs/>
          <w:sz w:val="16"/>
          <w:szCs w:val="16"/>
        </w:rPr>
        <w:t>2</w:t>
      </w:r>
      <w:r w:rsidR="000413E3" w:rsidRPr="00AF526C">
        <w:rPr>
          <w:i/>
          <w:iCs/>
          <w:sz w:val="16"/>
          <w:szCs w:val="16"/>
        </w:rPr>
        <w:t xml:space="preserve"> Arduino </w:t>
      </w:r>
      <w:proofErr w:type="spellStart"/>
      <w:r w:rsidR="000413E3" w:rsidRPr="00AF526C">
        <w:rPr>
          <w:i/>
          <w:iCs/>
          <w:sz w:val="16"/>
          <w:szCs w:val="16"/>
        </w:rPr>
        <w:t>Uno</w:t>
      </w:r>
      <w:proofErr w:type="spellEnd"/>
      <w:r w:rsidR="000413E3" w:rsidRPr="00AF526C">
        <w:rPr>
          <w:i/>
          <w:iCs/>
          <w:sz w:val="16"/>
          <w:szCs w:val="16"/>
        </w:rPr>
        <w:t xml:space="preserve"> </w:t>
      </w:r>
      <w:proofErr w:type="spellStart"/>
      <w:r w:rsidR="000413E3" w:rsidRPr="00AF526C">
        <w:rPr>
          <w:i/>
          <w:iCs/>
          <w:sz w:val="16"/>
          <w:szCs w:val="16"/>
        </w:rPr>
        <w:t>Rev</w:t>
      </w:r>
      <w:proofErr w:type="spellEnd"/>
      <w:r w:rsidR="000413E3" w:rsidRPr="00AF526C">
        <w:rPr>
          <w:i/>
          <w:iCs/>
          <w:sz w:val="16"/>
          <w:szCs w:val="16"/>
        </w:rPr>
        <w:t xml:space="preserve"> 3</w:t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  <w:t xml:space="preserve">Obrázek č. </w:t>
      </w:r>
      <w:r w:rsidR="00244509">
        <w:rPr>
          <w:i/>
          <w:iCs/>
          <w:sz w:val="16"/>
          <w:szCs w:val="16"/>
        </w:rPr>
        <w:t>3</w:t>
      </w:r>
      <w:r w:rsidR="00875CD4">
        <w:rPr>
          <w:i/>
          <w:iCs/>
          <w:sz w:val="16"/>
          <w:szCs w:val="16"/>
        </w:rPr>
        <w:t xml:space="preserve"> Arduino </w:t>
      </w:r>
      <w:proofErr w:type="spellStart"/>
      <w:r w:rsidR="00C911D3">
        <w:rPr>
          <w:i/>
          <w:iCs/>
          <w:sz w:val="16"/>
          <w:szCs w:val="16"/>
        </w:rPr>
        <w:t>Pinout</w:t>
      </w:r>
      <w:proofErr w:type="spellEnd"/>
      <w:r w:rsidR="00C911D3">
        <w:rPr>
          <w:i/>
          <w:iCs/>
          <w:sz w:val="16"/>
          <w:szCs w:val="16"/>
        </w:rPr>
        <w:t xml:space="preserve"> </w:t>
      </w:r>
      <w:r w:rsidR="00E611FF">
        <w:rPr>
          <w:i/>
          <w:iCs/>
          <w:sz w:val="16"/>
          <w:szCs w:val="16"/>
        </w:rPr>
        <w:t>Diagram</w:t>
      </w:r>
    </w:p>
    <w:p w14:paraId="07FFCD70" w14:textId="2E1EEC75" w:rsidR="00AB53A1" w:rsidRPr="000F5F9A" w:rsidRDefault="00C618E9" w:rsidP="005631A8">
      <w:pPr>
        <w:pStyle w:val="Nadpis3"/>
        <w:tabs>
          <w:tab w:val="clear" w:pos="1134"/>
          <w:tab w:val="left" w:pos="993"/>
        </w:tabs>
        <w:ind w:left="993" w:hanging="851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br w:type="page"/>
      </w:r>
      <w:bookmarkStart w:id="37" w:name="_Toc62425048"/>
      <w:r w:rsidR="000B0B27">
        <w:lastRenderedPageBreak/>
        <w:t>S</w:t>
      </w:r>
      <w:r w:rsidR="000F400B">
        <w:t>ervomotor</w:t>
      </w:r>
      <w:r w:rsidR="00C51B95">
        <w:t>y</w:t>
      </w:r>
      <w:r w:rsidR="000F400B">
        <w:t xml:space="preserve"> MG996R</w:t>
      </w:r>
      <w:bookmarkEnd w:id="37"/>
    </w:p>
    <w:p w14:paraId="1D9C9C1B" w14:textId="3B2E21ED" w:rsidR="00A22326" w:rsidRPr="00EB5C7A" w:rsidRDefault="008426CE" w:rsidP="00A22326">
      <w:r>
        <w:t>Servomotory byly součástí</w:t>
      </w:r>
      <w:r w:rsidR="0087762C">
        <w:t xml:space="preserve"> zakoupené</w:t>
      </w:r>
      <w:r>
        <w:t xml:space="preserve"> stavebnice. Je</w:t>
      </w:r>
      <w:r w:rsidR="002417AF">
        <w:t>jich</w:t>
      </w:r>
      <w:r w:rsidR="007D1833">
        <w:t xml:space="preserve"> hlavní výhodou je větší točivý mo</w:t>
      </w:r>
      <w:r w:rsidR="002417AF">
        <w:t xml:space="preserve">ment </w:t>
      </w:r>
      <w:r w:rsidR="007D1833">
        <w:t xml:space="preserve">než </w:t>
      </w:r>
      <w:r w:rsidR="002417AF">
        <w:t xml:space="preserve">u </w:t>
      </w:r>
      <w:r w:rsidR="007D1833">
        <w:t>krokov</w:t>
      </w:r>
      <w:r w:rsidR="002417AF">
        <w:t>ých</w:t>
      </w:r>
      <w:r w:rsidR="007D1833">
        <w:t xml:space="preserve"> motor</w:t>
      </w:r>
      <w:r w:rsidR="002417AF">
        <w:t>ů</w:t>
      </w:r>
      <w:r w:rsidR="00C51B95">
        <w:t>. Dále k</w:t>
      </w:r>
      <w:r w:rsidR="00945714">
        <w:t> n</w:t>
      </w:r>
      <w:r w:rsidR="00C51B95">
        <w:t>im</w:t>
      </w:r>
      <w:r w:rsidR="00945714">
        <w:t xml:space="preserve"> </w:t>
      </w:r>
      <w:r w:rsidR="00C51B95">
        <w:t xml:space="preserve">nejsou </w:t>
      </w:r>
      <w:r w:rsidR="00945714">
        <w:t>potřeba žádné</w:t>
      </w:r>
      <w:r w:rsidR="002D7560">
        <w:t xml:space="preserve"> motorové</w:t>
      </w:r>
      <w:r w:rsidR="00945714">
        <w:t xml:space="preserve"> drivery.</w:t>
      </w:r>
      <w:r w:rsidR="00882DDA">
        <w:t xml:space="preserve"> Je</w:t>
      </w:r>
      <w:r w:rsidR="00B13D94">
        <w:t>jich</w:t>
      </w:r>
      <w:r w:rsidR="00C33466">
        <w:t xml:space="preserve"> provozní napětí</w:t>
      </w:r>
      <w:r w:rsidR="005604AA">
        <w:t xml:space="preserve"> činí 4,8</w:t>
      </w:r>
      <w:r w:rsidR="003C60E6">
        <w:t xml:space="preserve"> – 7,2 V</w:t>
      </w:r>
      <w:r w:rsidR="00F7660C">
        <w:t>, točivý moment</w:t>
      </w:r>
      <w:r w:rsidR="00D75B32">
        <w:t xml:space="preserve"> 9,4 kg při 4,8 V</w:t>
      </w:r>
      <w:r w:rsidR="00B13D94">
        <w:t>, mohou</w:t>
      </w:r>
      <w:r w:rsidR="00205FD0">
        <w:t xml:space="preserve"> se otáčet</w:t>
      </w:r>
      <w:r w:rsidR="006B00F7">
        <w:t xml:space="preserve"> </w:t>
      </w:r>
      <w:r w:rsidR="00B13D94">
        <w:t xml:space="preserve">až </w:t>
      </w:r>
      <w:r w:rsidR="00240479">
        <w:t>o 180</w:t>
      </w:r>
      <w:r w:rsidR="004649EC">
        <w:rPr>
          <w:rFonts w:ascii="Arial" w:hAnsi="Arial" w:cs="Arial"/>
          <w:color w:val="202124"/>
          <w:shd w:val="clear" w:color="auto" w:fill="FFFFFF"/>
        </w:rPr>
        <w:t>°</w:t>
      </w:r>
      <w:r w:rsidR="00796F76">
        <w:rPr>
          <w:rFonts w:ascii="Arial" w:hAnsi="Arial" w:cs="Arial"/>
          <w:color w:val="202124"/>
          <w:shd w:val="clear" w:color="auto" w:fill="FFFFFF"/>
        </w:rPr>
        <w:t xml:space="preserve">. </w:t>
      </w:r>
      <w:r w:rsidR="00BA05FA" w:rsidRPr="00EB5C7A">
        <w:rPr>
          <w:color w:val="202124"/>
          <w:shd w:val="clear" w:color="auto" w:fill="FFFFFF"/>
        </w:rPr>
        <w:t>Z</w:t>
      </w:r>
      <w:r w:rsidR="00EB5C7A">
        <w:rPr>
          <w:color w:val="202124"/>
          <w:shd w:val="clear" w:color="auto" w:fill="FFFFFF"/>
        </w:rPr>
        <w:t xml:space="preserve">kratka MG znamená, že je </w:t>
      </w:r>
      <w:proofErr w:type="spellStart"/>
      <w:r w:rsidR="00EB5C7A">
        <w:rPr>
          <w:color w:val="202124"/>
          <w:shd w:val="clear" w:color="auto" w:fill="FFFFFF"/>
        </w:rPr>
        <w:t>servo</w:t>
      </w:r>
      <w:proofErr w:type="spellEnd"/>
      <w:r w:rsidR="00EB5C7A">
        <w:rPr>
          <w:color w:val="202124"/>
          <w:shd w:val="clear" w:color="auto" w:fill="FFFFFF"/>
        </w:rPr>
        <w:t xml:space="preserve"> osazeno kovovými převody (metal </w:t>
      </w:r>
      <w:proofErr w:type="spellStart"/>
      <w:r w:rsidR="00EB5C7A">
        <w:rPr>
          <w:color w:val="202124"/>
          <w:shd w:val="clear" w:color="auto" w:fill="FFFFFF"/>
        </w:rPr>
        <w:t>gear</w:t>
      </w:r>
      <w:proofErr w:type="spellEnd"/>
      <w:r w:rsidR="00EB5C7A">
        <w:rPr>
          <w:color w:val="202124"/>
          <w:shd w:val="clear" w:color="auto" w:fill="FFFFFF"/>
        </w:rPr>
        <w:t>), takže</w:t>
      </w:r>
      <w:r w:rsidR="008C4609">
        <w:rPr>
          <w:color w:val="202124"/>
          <w:shd w:val="clear" w:color="auto" w:fill="FFFFFF"/>
        </w:rPr>
        <w:t xml:space="preserve"> mají delší životnost.</w:t>
      </w:r>
    </w:p>
    <w:p w14:paraId="5541AF3B" w14:textId="73E8869D" w:rsidR="00D46335" w:rsidRPr="00A22326" w:rsidRDefault="0022786A" w:rsidP="0037663A">
      <w:pPr>
        <w:jc w:val="center"/>
      </w:pPr>
      <w:r>
        <w:rPr>
          <w:noProof/>
        </w:rPr>
        <w:drawing>
          <wp:inline distT="0" distB="0" distL="0" distR="0" wp14:anchorId="20C1BEF3" wp14:editId="395671B8">
            <wp:extent cx="3599358" cy="1211285"/>
            <wp:effectExtent l="0" t="0" r="1270" b="8255"/>
            <wp:docPr id="3" name="obrázek 3" descr="MG996R Servo, Metal Gear, High Tor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G996R Servo, Metal Gear, High Tor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34" cy="12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815" w14:textId="62F39F40" w:rsidR="00E1264C" w:rsidRDefault="0037663A" w:rsidP="00E1264C">
      <w:pPr>
        <w:rPr>
          <w:i/>
          <w:iCs/>
          <w:sz w:val="16"/>
          <w:szCs w:val="16"/>
        </w:rPr>
      </w:pPr>
      <w:r>
        <w:tab/>
      </w:r>
      <w:r>
        <w:tab/>
      </w:r>
      <w:r>
        <w:tab/>
      </w:r>
      <w:r>
        <w:tab/>
      </w:r>
      <w:r w:rsidR="00083D2D">
        <w:tab/>
      </w:r>
      <w:r w:rsidRPr="00083D2D">
        <w:rPr>
          <w:i/>
          <w:iCs/>
          <w:sz w:val="16"/>
          <w:szCs w:val="16"/>
        </w:rPr>
        <w:t xml:space="preserve">Obrázek č. </w:t>
      </w:r>
      <w:r w:rsidR="00244509">
        <w:rPr>
          <w:i/>
          <w:iCs/>
          <w:sz w:val="16"/>
          <w:szCs w:val="16"/>
        </w:rPr>
        <w:t>4</w:t>
      </w:r>
      <w:r w:rsidR="00083D2D" w:rsidRPr="00083D2D">
        <w:rPr>
          <w:i/>
          <w:iCs/>
          <w:sz w:val="16"/>
          <w:szCs w:val="16"/>
        </w:rPr>
        <w:t xml:space="preserve"> MG996R</w:t>
      </w:r>
    </w:p>
    <w:p w14:paraId="4F0BE833" w14:textId="66AE3920" w:rsidR="00452881" w:rsidRDefault="00DC2D1C" w:rsidP="00DC2D1C">
      <w:pPr>
        <w:pStyle w:val="Nadpis3"/>
        <w:tabs>
          <w:tab w:val="clear" w:pos="1134"/>
          <w:tab w:val="left" w:pos="993"/>
        </w:tabs>
        <w:ind w:left="993" w:hanging="851"/>
      </w:pPr>
      <w:bookmarkStart w:id="38" w:name="_Toc62425049"/>
      <w:proofErr w:type="spellStart"/>
      <w:r>
        <w:t>D</w:t>
      </w:r>
      <w:r w:rsidR="00452881">
        <w:t>ual</w:t>
      </w:r>
      <w:proofErr w:type="spellEnd"/>
      <w:r w:rsidR="00452881">
        <w:t>-axis XY joystick</w:t>
      </w:r>
      <w:bookmarkEnd w:id="38"/>
    </w:p>
    <w:p w14:paraId="1A6A4881" w14:textId="77777777" w:rsidR="009E75B4" w:rsidRDefault="0072731A" w:rsidP="00334DC7">
      <w:r>
        <w:t>Jedná se o modul</w:t>
      </w:r>
      <w:r w:rsidR="00386746">
        <w:t xml:space="preserve"> joysticku KY-023</w:t>
      </w:r>
      <w:r w:rsidR="00133405">
        <w:t xml:space="preserve">. </w:t>
      </w:r>
    </w:p>
    <w:p w14:paraId="36061588" w14:textId="77777777" w:rsidR="009E75B4" w:rsidRDefault="009E75B4" w:rsidP="00334DC7">
      <w:r>
        <w:t>Tento j</w:t>
      </w:r>
      <w:r w:rsidRPr="009E75B4">
        <w:t xml:space="preserve">oystick umožňuje snímat pohyb ve dvou </w:t>
      </w:r>
      <w:r>
        <w:t>osách</w:t>
      </w:r>
      <w:r w:rsidRPr="009E75B4">
        <w:t xml:space="preserve"> X a Y. Modul joysticku je také </w:t>
      </w:r>
      <w:r w:rsidRPr="009E75B4">
        <w:rPr>
          <w:bCs/>
        </w:rPr>
        <w:t>vybaven tlačítkem, které se aktivuje zmáčknutím</w:t>
      </w:r>
      <w:r>
        <w:rPr>
          <w:bCs/>
        </w:rPr>
        <w:t xml:space="preserve"> hmatníku</w:t>
      </w:r>
      <w:r w:rsidRPr="009E75B4">
        <w:rPr>
          <w:bCs/>
        </w:rPr>
        <w:t xml:space="preserve"> joysticku</w:t>
      </w:r>
      <w:r w:rsidRPr="009E75B4">
        <w:t xml:space="preserve">. Hodnotám X a Y odpovídá analogová úroveň napětí 0-5 V. Mechanické provedení tvoří deska s </w:t>
      </w:r>
      <w:proofErr w:type="spellStart"/>
      <w:r w:rsidRPr="009E75B4">
        <w:t>trimry</w:t>
      </w:r>
      <w:proofErr w:type="spellEnd"/>
      <w:r w:rsidRPr="009E75B4">
        <w:t xml:space="preserve"> 10 </w:t>
      </w:r>
      <w:proofErr w:type="spellStart"/>
      <w:r w:rsidRPr="009E75B4">
        <w:t>kΩ</w:t>
      </w:r>
      <w:proofErr w:type="spellEnd"/>
      <w:r w:rsidRPr="009E75B4">
        <w:t xml:space="preserve">, tlačítkem a mechanismem pro uchycení a pohyb osy joysticku. Na okraji </w:t>
      </w:r>
      <w:r>
        <w:t>modulu</w:t>
      </w:r>
      <w:r w:rsidRPr="009E75B4">
        <w:t xml:space="preserve"> je pin lišta pro připojení k řídící desce. Ovládání joysticku je velmi pohodlné a přesné.</w:t>
      </w:r>
    </w:p>
    <w:p w14:paraId="0B6FEF19" w14:textId="1A81F7F0" w:rsidR="002766A2" w:rsidRDefault="00B13D94" w:rsidP="00334DC7">
      <w:r>
        <w:rPr>
          <w:noProof/>
        </w:rPr>
        <w:drawing>
          <wp:anchor distT="0" distB="0" distL="114300" distR="114300" simplePos="0" relativeHeight="251654656" behindDoc="0" locked="0" layoutInCell="1" allowOverlap="1" wp14:anchorId="3B7624CF" wp14:editId="02EC65EA">
            <wp:simplePos x="0" y="0"/>
            <wp:positionH relativeFrom="column">
              <wp:posOffset>2814955</wp:posOffset>
            </wp:positionH>
            <wp:positionV relativeFrom="paragraph">
              <wp:posOffset>791845</wp:posOffset>
            </wp:positionV>
            <wp:extent cx="3010535" cy="2046605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" t="17778" r="3499" b="1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6A2">
        <w:t xml:space="preserve">Výstupy modulu joysticku </w:t>
      </w:r>
      <w:proofErr w:type="spellStart"/>
      <w:r w:rsidR="002766A2">
        <w:t>VRx</w:t>
      </w:r>
      <w:proofErr w:type="spellEnd"/>
      <w:r w:rsidR="002766A2">
        <w:t xml:space="preserve"> a </w:t>
      </w:r>
      <w:proofErr w:type="spellStart"/>
      <w:r w:rsidR="002766A2">
        <w:t>VRy</w:t>
      </w:r>
      <w:proofErr w:type="spellEnd"/>
      <w:r w:rsidR="002766A2">
        <w:t xml:space="preserve"> budou zapojeny na a</w:t>
      </w:r>
      <w:r w:rsidR="00A13A29">
        <w:t>nalogov</w:t>
      </w:r>
      <w:r w:rsidR="002766A2">
        <w:t>é</w:t>
      </w:r>
      <w:r w:rsidR="00A13A29">
        <w:t xml:space="preserve"> </w:t>
      </w:r>
      <w:r w:rsidR="002766A2">
        <w:t xml:space="preserve">vstupní </w:t>
      </w:r>
      <w:r w:rsidR="00A13A29">
        <w:t>pin</w:t>
      </w:r>
      <w:r w:rsidR="002766A2">
        <w:t>y</w:t>
      </w:r>
      <w:r w:rsidR="00A13A29">
        <w:t xml:space="preserve"> </w:t>
      </w:r>
      <w:proofErr w:type="spellStart"/>
      <w:r w:rsidR="00A13A29">
        <w:t>Arduina</w:t>
      </w:r>
      <w:proofErr w:type="spellEnd"/>
      <w:r w:rsidR="002766A2">
        <w:t xml:space="preserve"> (A0 – A5). Úroveň napětí na vstupních pinech bude následně </w:t>
      </w:r>
      <w:r w:rsidR="00A13A29">
        <w:t>pomocí A</w:t>
      </w:r>
      <w:r w:rsidR="009C493D">
        <w:t>/</w:t>
      </w:r>
      <w:r w:rsidR="00A13A29">
        <w:t>D převodníku</w:t>
      </w:r>
      <w:r w:rsidR="002766A2">
        <w:t xml:space="preserve"> </w:t>
      </w:r>
      <w:proofErr w:type="spellStart"/>
      <w:r w:rsidR="002766A2">
        <w:t>Arduina</w:t>
      </w:r>
      <w:proofErr w:type="spellEnd"/>
      <w:r w:rsidR="002766A2">
        <w:t xml:space="preserve"> převedena na číselnou hodnotu 0-1023. Tento rozsah úrovní odpovídá </w:t>
      </w:r>
      <w:r w:rsidR="005A25EB">
        <w:t>desetibitov</w:t>
      </w:r>
      <w:r w:rsidR="002766A2">
        <w:t>ému A/D převodníku.</w:t>
      </w:r>
    </w:p>
    <w:p w14:paraId="44D274D7" w14:textId="267CBD96" w:rsidR="00334DC7" w:rsidRPr="00334DC7" w:rsidRDefault="002766A2" w:rsidP="00334DC7">
      <w:r>
        <w:t xml:space="preserve">Pohyb hmatníku joysticku </w:t>
      </w:r>
      <w:r w:rsidR="00FF640D">
        <w:t>z</w:t>
      </w:r>
      <w:r>
        <w:t> </w:t>
      </w:r>
      <w:r w:rsidR="00FF640D">
        <w:t>jedn</w:t>
      </w:r>
      <w:r>
        <w:t>é krajní polohy do</w:t>
      </w:r>
      <w:r w:rsidR="00FF640D">
        <w:t xml:space="preserve"> druh</w:t>
      </w:r>
      <w:r>
        <w:t xml:space="preserve">é provede změnu získané </w:t>
      </w:r>
      <w:r w:rsidR="00FF640D">
        <w:t>hodnot</w:t>
      </w:r>
      <w:r>
        <w:t xml:space="preserve">y </w:t>
      </w:r>
      <w:r w:rsidR="00FF640D">
        <w:t>od 0 do 1023</w:t>
      </w:r>
      <w:r>
        <w:t xml:space="preserve">. Toto platí jak pro osu X, tak i pro </w:t>
      </w:r>
      <w:r w:rsidR="00716F0C">
        <w:t xml:space="preserve">osu Y. </w:t>
      </w:r>
      <w:r>
        <w:t>S</w:t>
      </w:r>
      <w:r w:rsidR="00716F0C">
        <w:t>třed</w:t>
      </w:r>
      <w:r>
        <w:t xml:space="preserve">ové </w:t>
      </w:r>
      <w:r w:rsidR="00716F0C">
        <w:t>polo</w:t>
      </w:r>
      <w:r>
        <w:t xml:space="preserve">ze hmatníku odpovídá </w:t>
      </w:r>
      <w:r w:rsidR="00716F0C">
        <w:t>hodnota kolem 512.</w:t>
      </w:r>
      <w:r w:rsidR="00B13D94" w:rsidRPr="00B13D94">
        <w:rPr>
          <w:noProof/>
        </w:rPr>
        <w:t xml:space="preserve"> </w:t>
      </w:r>
    </w:p>
    <w:p w14:paraId="67BC5D4A" w14:textId="07F95873" w:rsidR="00DC2D1C" w:rsidRDefault="00DC2D1C" w:rsidP="003C50D5">
      <w:pPr>
        <w:jc w:val="center"/>
      </w:pPr>
    </w:p>
    <w:p w14:paraId="5B3CB128" w14:textId="375FB74E" w:rsidR="008C4609" w:rsidRPr="008C4609" w:rsidRDefault="00D05DCE" w:rsidP="008C4609">
      <w:pPr>
        <w:jc w:val="center"/>
        <w:rPr>
          <w:i/>
          <w:iCs/>
          <w:sz w:val="16"/>
          <w:szCs w:val="16"/>
        </w:rPr>
      </w:pPr>
      <w:r w:rsidRPr="00E80DBA">
        <w:rPr>
          <w:i/>
          <w:iCs/>
          <w:sz w:val="16"/>
          <w:szCs w:val="16"/>
        </w:rPr>
        <w:t xml:space="preserve">Obrázek č. </w:t>
      </w:r>
      <w:r w:rsidR="00244509">
        <w:rPr>
          <w:i/>
          <w:iCs/>
          <w:sz w:val="16"/>
          <w:szCs w:val="16"/>
        </w:rPr>
        <w:t>5</w:t>
      </w:r>
      <w:r w:rsidRPr="00E80DBA">
        <w:rPr>
          <w:i/>
          <w:iCs/>
          <w:sz w:val="16"/>
          <w:szCs w:val="16"/>
        </w:rPr>
        <w:t xml:space="preserve"> </w:t>
      </w:r>
      <w:r w:rsidR="00655FAD">
        <w:rPr>
          <w:i/>
          <w:iCs/>
          <w:sz w:val="16"/>
          <w:szCs w:val="16"/>
        </w:rPr>
        <w:t>Dvou</w:t>
      </w:r>
      <w:r w:rsidR="004A0900" w:rsidRPr="00E80DBA">
        <w:rPr>
          <w:i/>
          <w:iCs/>
          <w:sz w:val="16"/>
          <w:szCs w:val="16"/>
        </w:rPr>
        <w:t>osý</w:t>
      </w:r>
      <w:r w:rsidR="00EB6C1C" w:rsidRPr="00E80DBA">
        <w:rPr>
          <w:i/>
          <w:iCs/>
          <w:sz w:val="16"/>
          <w:szCs w:val="16"/>
        </w:rPr>
        <w:t xml:space="preserve"> j</w:t>
      </w:r>
      <w:r w:rsidRPr="00E80DBA">
        <w:rPr>
          <w:i/>
          <w:iCs/>
          <w:sz w:val="16"/>
          <w:szCs w:val="16"/>
        </w:rPr>
        <w:t>oystick</w:t>
      </w:r>
      <w:r w:rsidR="00EB6C1C" w:rsidRPr="00E80DBA">
        <w:rPr>
          <w:i/>
          <w:iCs/>
          <w:sz w:val="16"/>
          <w:szCs w:val="16"/>
        </w:rPr>
        <w:t xml:space="preserve"> modul</w:t>
      </w:r>
    </w:p>
    <w:p w14:paraId="3A442182" w14:textId="4522D79F" w:rsidR="009A6D7B" w:rsidRPr="00B8526C" w:rsidRDefault="005B5FA1" w:rsidP="00B8526C">
      <w:pPr>
        <w:pStyle w:val="Nadpis3"/>
        <w:tabs>
          <w:tab w:val="clear" w:pos="1134"/>
          <w:tab w:val="left" w:pos="993"/>
        </w:tabs>
        <w:ind w:left="993" w:hanging="851"/>
      </w:pPr>
      <w:bookmarkStart w:id="39" w:name="_Toc62425050"/>
      <w:r w:rsidRPr="00B8526C">
        <w:lastRenderedPageBreak/>
        <w:t>6 DOF hliníková robotická konstrukce ramene</w:t>
      </w:r>
      <w:bookmarkEnd w:id="39"/>
    </w:p>
    <w:p w14:paraId="17161F99" w14:textId="409C07A0" w:rsidR="00122602" w:rsidRDefault="00AD288E" w:rsidP="00FA5C59">
      <w:pPr>
        <w:jc w:val="left"/>
      </w:pPr>
      <w:r>
        <w:t xml:space="preserve">Prostřednictvím </w:t>
      </w:r>
      <w:r w:rsidR="001E0A0B">
        <w:t>internetu jsem si vy</w:t>
      </w:r>
      <w:r>
        <w:t>hledal a zakoupil</w:t>
      </w:r>
      <w:r w:rsidR="001E0A0B">
        <w:t xml:space="preserve"> cenově dostupnou stavebnici</w:t>
      </w:r>
      <w:r>
        <w:t>. Zvolil jsem verzi stavebnice, jejíž s</w:t>
      </w:r>
      <w:r w:rsidR="00350456">
        <w:t xml:space="preserve">oučástí </w:t>
      </w:r>
      <w:r>
        <w:t xml:space="preserve">bylo také </w:t>
      </w:r>
      <w:r w:rsidR="00350456">
        <w:t>6 servomotorů</w:t>
      </w:r>
      <w:r>
        <w:t xml:space="preserve"> (popsaných </w:t>
      </w:r>
      <w:r w:rsidR="00350456">
        <w:t xml:space="preserve">v části </w:t>
      </w:r>
      <w:r w:rsidR="00BB1532">
        <w:rPr>
          <w:b/>
          <w:bCs/>
        </w:rPr>
        <w:t>3</w:t>
      </w:r>
      <w:r w:rsidR="00350456" w:rsidRPr="003D0465">
        <w:rPr>
          <w:b/>
          <w:bCs/>
        </w:rPr>
        <w:t>.</w:t>
      </w:r>
      <w:r w:rsidR="00BB1532">
        <w:rPr>
          <w:b/>
          <w:bCs/>
        </w:rPr>
        <w:t>1</w:t>
      </w:r>
      <w:r w:rsidR="00350456" w:rsidRPr="003D0465">
        <w:rPr>
          <w:b/>
          <w:bCs/>
        </w:rPr>
        <w:t>.2</w:t>
      </w:r>
      <w:r>
        <w:rPr>
          <w:b/>
          <w:bCs/>
        </w:rPr>
        <w:t>)</w:t>
      </w:r>
      <w:r w:rsidR="003D0465" w:rsidRPr="003D0465">
        <w:t>.</w:t>
      </w:r>
      <w:r w:rsidR="00FA5C59" w:rsidRPr="00FA5C59">
        <w:t xml:space="preserve"> </w:t>
      </w:r>
      <w:r w:rsidR="00904B6B">
        <w:t xml:space="preserve">Jedná se o </w:t>
      </w:r>
      <w:r w:rsidR="007A22B8">
        <w:t>set</w:t>
      </w:r>
      <w:r w:rsidR="006561BB">
        <w:t xml:space="preserve"> </w:t>
      </w:r>
      <w:r>
        <w:t>hliníkových konstrukčních prvků,</w:t>
      </w:r>
      <w:r w:rsidR="007F153E">
        <w:t xml:space="preserve"> již sestaven</w:t>
      </w:r>
      <w:r>
        <w:t>ého</w:t>
      </w:r>
      <w:r w:rsidR="00FD6825">
        <w:t xml:space="preserve"> chapadl</w:t>
      </w:r>
      <w:r>
        <w:t>a, šesti servomotorů a spojovacího materiálu.</w:t>
      </w:r>
      <w:r w:rsidR="00FD6825">
        <w:t xml:space="preserve"> </w:t>
      </w:r>
      <w:r w:rsidR="008B3BC9">
        <w:t>Robot t</w:t>
      </w:r>
      <w:r>
        <w:t>é</w:t>
      </w:r>
      <w:r w:rsidR="008B3BC9">
        <w:t>to konstrukc</w:t>
      </w:r>
      <w:r>
        <w:t xml:space="preserve">e umožňuje </w:t>
      </w:r>
      <w:r w:rsidR="00B95933">
        <w:t>otáčecí úhel 180</w:t>
      </w:r>
      <w:r w:rsidR="00B95933">
        <w:rPr>
          <w:rFonts w:ascii="Arial" w:hAnsi="Arial" w:cs="Arial"/>
          <w:color w:val="202124"/>
          <w:shd w:val="clear" w:color="auto" w:fill="FFFFFF"/>
        </w:rPr>
        <w:t>°.</w:t>
      </w:r>
    </w:p>
    <w:p w14:paraId="3BAFD5BA" w14:textId="63A70E32" w:rsidR="00122602" w:rsidRDefault="00122602" w:rsidP="00FA5C59">
      <w:pPr>
        <w:jc w:val="left"/>
      </w:pPr>
    </w:p>
    <w:p w14:paraId="1AD88289" w14:textId="7F148A99" w:rsidR="00122602" w:rsidRDefault="00122602" w:rsidP="00FA5C59">
      <w:pPr>
        <w:jc w:val="left"/>
      </w:pPr>
    </w:p>
    <w:p w14:paraId="5215FEB3" w14:textId="4DA914ED" w:rsidR="00122602" w:rsidRDefault="0022786A" w:rsidP="00FA5C59">
      <w:pPr>
        <w:jc w:val="left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47047DE" wp14:editId="7929A4ED">
            <wp:simplePos x="0" y="0"/>
            <wp:positionH relativeFrom="column">
              <wp:posOffset>835660</wp:posOffset>
            </wp:positionH>
            <wp:positionV relativeFrom="paragraph">
              <wp:posOffset>64135</wp:posOffset>
            </wp:positionV>
            <wp:extent cx="4152900" cy="4152900"/>
            <wp:effectExtent l="0" t="0" r="0" b="0"/>
            <wp:wrapNone/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1E77E" w14:textId="19EA8E30" w:rsidR="00122602" w:rsidRDefault="00122602" w:rsidP="00FA5C59">
      <w:pPr>
        <w:jc w:val="left"/>
      </w:pPr>
    </w:p>
    <w:p w14:paraId="565D90DE" w14:textId="5E8B6EC9" w:rsidR="00122602" w:rsidRDefault="00122602" w:rsidP="00FA5C59">
      <w:pPr>
        <w:jc w:val="left"/>
      </w:pPr>
    </w:p>
    <w:p w14:paraId="26260291" w14:textId="1B3D3D95" w:rsidR="00122602" w:rsidRDefault="00122602" w:rsidP="00FA5C59">
      <w:pPr>
        <w:jc w:val="left"/>
      </w:pPr>
    </w:p>
    <w:p w14:paraId="17704CDB" w14:textId="4A412B39" w:rsidR="00122602" w:rsidRDefault="00122602" w:rsidP="00FA5C59">
      <w:pPr>
        <w:jc w:val="left"/>
      </w:pPr>
    </w:p>
    <w:p w14:paraId="4124165A" w14:textId="207A6313" w:rsidR="00122602" w:rsidRDefault="00122602" w:rsidP="00FA5C59">
      <w:pPr>
        <w:jc w:val="left"/>
      </w:pPr>
    </w:p>
    <w:p w14:paraId="1237845B" w14:textId="76DD503A" w:rsidR="00122602" w:rsidRDefault="00122602" w:rsidP="00FA5C59">
      <w:pPr>
        <w:jc w:val="left"/>
      </w:pPr>
    </w:p>
    <w:p w14:paraId="235BB19D" w14:textId="0FB9A749" w:rsidR="00122602" w:rsidRDefault="00122602" w:rsidP="00FA5C59">
      <w:pPr>
        <w:jc w:val="left"/>
      </w:pPr>
    </w:p>
    <w:p w14:paraId="6053476D" w14:textId="77777777" w:rsidR="00122602" w:rsidRDefault="00122602" w:rsidP="00FA5C59">
      <w:pPr>
        <w:jc w:val="left"/>
      </w:pPr>
    </w:p>
    <w:p w14:paraId="22353E24" w14:textId="1878F588" w:rsidR="005B5FA1" w:rsidRDefault="005B5FA1" w:rsidP="00FA5C59">
      <w:pPr>
        <w:jc w:val="center"/>
      </w:pPr>
    </w:p>
    <w:p w14:paraId="73701F9F" w14:textId="2F79FFF6" w:rsidR="00122602" w:rsidRDefault="00122602" w:rsidP="00FA5C59">
      <w:pPr>
        <w:jc w:val="center"/>
      </w:pPr>
    </w:p>
    <w:p w14:paraId="765D5B1A" w14:textId="5710130C" w:rsidR="00122602" w:rsidRDefault="00122602" w:rsidP="00FA5C59">
      <w:pPr>
        <w:jc w:val="center"/>
      </w:pPr>
    </w:p>
    <w:p w14:paraId="7BCB9F43" w14:textId="60E2AFD9" w:rsidR="00122602" w:rsidRDefault="00122602" w:rsidP="00122602"/>
    <w:p w14:paraId="73810C1E" w14:textId="16C589FD" w:rsidR="00D67A84" w:rsidRDefault="00E80DBA" w:rsidP="009E4577">
      <w:pPr>
        <w:jc w:val="center"/>
        <w:rPr>
          <w:i/>
          <w:iCs/>
          <w:sz w:val="16"/>
          <w:szCs w:val="16"/>
        </w:rPr>
      </w:pPr>
      <w:r w:rsidRPr="009E4577">
        <w:rPr>
          <w:i/>
          <w:iCs/>
          <w:sz w:val="16"/>
          <w:szCs w:val="16"/>
        </w:rPr>
        <w:t>Obrázek č.</w:t>
      </w:r>
      <w:r w:rsidR="009E4577" w:rsidRPr="009E4577">
        <w:rPr>
          <w:i/>
          <w:iCs/>
          <w:sz w:val="16"/>
          <w:szCs w:val="16"/>
        </w:rPr>
        <w:t xml:space="preserve"> </w:t>
      </w:r>
      <w:r w:rsidR="00244509">
        <w:rPr>
          <w:i/>
          <w:iCs/>
          <w:sz w:val="16"/>
          <w:szCs w:val="16"/>
        </w:rPr>
        <w:t>6</w:t>
      </w:r>
      <w:r w:rsidR="009E4577" w:rsidRPr="009E4577">
        <w:rPr>
          <w:i/>
          <w:iCs/>
          <w:sz w:val="16"/>
          <w:szCs w:val="16"/>
        </w:rPr>
        <w:t xml:space="preserve"> stavebnice</w:t>
      </w:r>
      <w:r w:rsidR="009E4577">
        <w:rPr>
          <w:i/>
          <w:iCs/>
          <w:sz w:val="16"/>
          <w:szCs w:val="16"/>
        </w:rPr>
        <w:t xml:space="preserve"> 6 DOF robotické rameno</w:t>
      </w:r>
    </w:p>
    <w:p w14:paraId="4D0A89A0" w14:textId="63D8D0D1" w:rsidR="00122602" w:rsidRDefault="00D67A84" w:rsidP="00AD431C">
      <w:pPr>
        <w:pStyle w:val="Nadpis2"/>
      </w:pPr>
      <w:r>
        <w:rPr>
          <w:i/>
          <w:iCs/>
        </w:rPr>
        <w:br w:type="page"/>
      </w:r>
      <w:bookmarkStart w:id="40" w:name="_Toc62425051"/>
      <w:r w:rsidR="00AD431C">
        <w:lastRenderedPageBreak/>
        <w:t>Software</w:t>
      </w:r>
      <w:bookmarkEnd w:id="40"/>
    </w:p>
    <w:p w14:paraId="0FCFC55C" w14:textId="5EEAA9AC" w:rsidR="00AD431C" w:rsidRDefault="00CE202C" w:rsidP="00CE202C">
      <w:pPr>
        <w:pStyle w:val="Nadpis3"/>
        <w:tabs>
          <w:tab w:val="clear" w:pos="1134"/>
          <w:tab w:val="left" w:pos="993"/>
        </w:tabs>
        <w:ind w:left="993" w:hanging="851"/>
      </w:pPr>
      <w:bookmarkStart w:id="41" w:name="_Toc62425052"/>
      <w:r>
        <w:t>Jazyk Arduino</w:t>
      </w:r>
      <w:bookmarkEnd w:id="41"/>
    </w:p>
    <w:p w14:paraId="6B7C22B1" w14:textId="4494CC8D" w:rsidR="00CE202C" w:rsidRDefault="005516F2" w:rsidP="00CE202C">
      <w:r>
        <w:t>Program</w:t>
      </w:r>
      <w:r w:rsidR="00AD288E">
        <w:t xml:space="preserve"> </w:t>
      </w:r>
      <w:r w:rsidR="00220AD5">
        <w:t>sloužící k</w:t>
      </w:r>
      <w:r w:rsidR="00FF15D6">
        <w:t> </w:t>
      </w:r>
      <w:r w:rsidR="00220AD5">
        <w:t>ovládání</w:t>
      </w:r>
      <w:r w:rsidR="00FF15D6">
        <w:t xml:space="preserve"> ramene</w:t>
      </w:r>
      <w:r w:rsidR="003C3DE2">
        <w:t xml:space="preserve"> jsem napsal v jazyce Arduino</w:t>
      </w:r>
      <w:r w:rsidR="00AD288E">
        <w:t>. Ten</w:t>
      </w:r>
      <w:r w:rsidR="008F3B83">
        <w:t xml:space="preserve"> vychází z jazyka </w:t>
      </w:r>
      <w:proofErr w:type="spellStart"/>
      <w:r w:rsidR="008F3B83">
        <w:t>Wiring</w:t>
      </w:r>
      <w:proofErr w:type="spellEnd"/>
      <w:r w:rsidR="00DD5951">
        <w:t xml:space="preserve">, </w:t>
      </w:r>
      <w:r w:rsidR="00AD288E">
        <w:t xml:space="preserve">který </w:t>
      </w:r>
      <w:r w:rsidR="00253E6B">
        <w:t xml:space="preserve">je velice podobný </w:t>
      </w:r>
      <w:r w:rsidR="00EF5BC2">
        <w:t>jazyku C</w:t>
      </w:r>
      <w:r w:rsidR="00A45574">
        <w:t xml:space="preserve"> nebo C</w:t>
      </w:r>
      <w:r w:rsidR="00384F90">
        <w:t>++</w:t>
      </w:r>
      <w:r w:rsidR="007F5AEE">
        <w:t>.</w:t>
      </w:r>
      <w:r w:rsidR="007C7479">
        <w:t xml:space="preserve"> Lze v něm využít </w:t>
      </w:r>
      <w:r w:rsidR="00AD288E">
        <w:t>návyků</w:t>
      </w:r>
      <w:r w:rsidR="007C7479">
        <w:t xml:space="preserve"> z</w:t>
      </w:r>
      <w:r w:rsidR="00E44CE7">
        <w:t xml:space="preserve"> C </w:t>
      </w:r>
      <w:r w:rsidR="0004251A">
        <w:t>jazyků,</w:t>
      </w:r>
      <w:r w:rsidR="008C3D70">
        <w:t xml:space="preserve"> </w:t>
      </w:r>
      <w:r w:rsidR="00AD288E">
        <w:t>čímž</w:t>
      </w:r>
      <w:r w:rsidR="008C3D70">
        <w:t xml:space="preserve"> </w:t>
      </w:r>
      <w:r w:rsidR="0004251A">
        <w:t>je</w:t>
      </w:r>
      <w:r w:rsidR="00AD288E">
        <w:t xml:space="preserve"> mi</w:t>
      </w:r>
      <w:r w:rsidR="0004251A">
        <w:t xml:space="preserve"> </w:t>
      </w:r>
      <w:r w:rsidR="008C3D70">
        <w:t>blízký</w:t>
      </w:r>
      <w:r w:rsidR="00E44CE7">
        <w:t>.</w:t>
      </w:r>
      <w:r w:rsidR="00721754">
        <w:t xml:space="preserve"> </w:t>
      </w:r>
      <w:r w:rsidR="00C97AEB">
        <w:t xml:space="preserve">Program psaný v jazyce </w:t>
      </w:r>
      <w:r w:rsidR="00360BE9">
        <w:t>C má</w:t>
      </w:r>
      <w:r w:rsidR="004B06D5">
        <w:t xml:space="preserve"> vždy hlavní funkci </w:t>
      </w:r>
      <w:proofErr w:type="spellStart"/>
      <w:r w:rsidR="004B06D5">
        <w:t>main</w:t>
      </w:r>
      <w:proofErr w:type="spellEnd"/>
      <w:r w:rsidR="004B06D5">
        <w:t>()</w:t>
      </w:r>
      <w:r w:rsidR="00C97AEB">
        <w:t>. U</w:t>
      </w:r>
      <w:r w:rsidR="007D3388">
        <w:t xml:space="preserve"> </w:t>
      </w:r>
      <w:proofErr w:type="spellStart"/>
      <w:r w:rsidR="007D3388">
        <w:t>Arduina</w:t>
      </w:r>
      <w:proofErr w:type="spellEnd"/>
      <w:r w:rsidR="007D3388">
        <w:t xml:space="preserve"> jsou takové funkce</w:t>
      </w:r>
      <w:r w:rsidR="00C97AEB">
        <w:t xml:space="preserve"> dvě –</w:t>
      </w:r>
      <w:r w:rsidR="007D3388">
        <w:t xml:space="preserve"> </w:t>
      </w:r>
      <w:r w:rsidR="00C97AEB">
        <w:t xml:space="preserve">setup() a </w:t>
      </w:r>
      <w:proofErr w:type="spellStart"/>
      <w:r w:rsidR="00C97AEB">
        <w:t>loop</w:t>
      </w:r>
      <w:proofErr w:type="spellEnd"/>
      <w:r w:rsidR="00C97AEB">
        <w:t>(). S</w:t>
      </w:r>
      <w:r w:rsidR="007D3388">
        <w:t>etup()</w:t>
      </w:r>
      <w:r w:rsidR="001D6C1E">
        <w:t xml:space="preserve"> slouží k inicializaci a nastavení hodnot</w:t>
      </w:r>
      <w:r w:rsidR="007D3388">
        <w:t xml:space="preserve"> a </w:t>
      </w:r>
      <w:proofErr w:type="spellStart"/>
      <w:r w:rsidR="007D3388">
        <w:t>loop</w:t>
      </w:r>
      <w:proofErr w:type="spellEnd"/>
      <w:r w:rsidR="007D3388">
        <w:t>()</w:t>
      </w:r>
      <w:r w:rsidR="00A30964">
        <w:t xml:space="preserve"> je stále se opakující funkce programu.</w:t>
      </w:r>
    </w:p>
    <w:p w14:paraId="5F7E0678" w14:textId="5A9BC9EF" w:rsidR="006E5DCF" w:rsidRDefault="006E5DCF" w:rsidP="006E5DCF">
      <w:pPr>
        <w:pStyle w:val="Nadpis3"/>
        <w:tabs>
          <w:tab w:val="clear" w:pos="1134"/>
          <w:tab w:val="left" w:pos="993"/>
        </w:tabs>
        <w:ind w:left="993" w:hanging="851"/>
      </w:pPr>
      <w:bookmarkStart w:id="42" w:name="_Toc62425053"/>
      <w:r>
        <w:t>Python</w:t>
      </w:r>
      <w:r w:rsidR="008C4609">
        <w:t xml:space="preserve"> 3.9.1</w:t>
      </w:r>
      <w:bookmarkEnd w:id="42"/>
    </w:p>
    <w:p w14:paraId="1C6AFFD4" w14:textId="0A252DCA" w:rsidR="006E5DCF" w:rsidRPr="006E5DCF" w:rsidRDefault="006E5DCF" w:rsidP="006E5DCF">
      <w:r>
        <w:t>Grafické uživatelské rozhraní je napsané v</w:t>
      </w:r>
      <w:r w:rsidR="00C71FC7">
        <w:t> programovacím jazyce Python. Python je</w:t>
      </w:r>
      <w:r>
        <w:t xml:space="preserve"> </w:t>
      </w:r>
      <w:r w:rsidR="007369CC">
        <w:t>velice př</w:t>
      </w:r>
      <w:r w:rsidR="008C4609">
        <w:t xml:space="preserve">ehledný a jednoduchý pro čtení. </w:t>
      </w:r>
      <w:r w:rsidR="00C71FC7">
        <w:t>Použil</w:t>
      </w:r>
      <w:r w:rsidR="008C4609">
        <w:t xml:space="preserve"> jsem verzi, která podporuje knihovnu </w:t>
      </w:r>
      <w:proofErr w:type="spellStart"/>
      <w:r w:rsidR="008C4609">
        <w:t>Tkinter</w:t>
      </w:r>
      <w:proofErr w:type="spellEnd"/>
      <w:r w:rsidR="00C71FC7">
        <w:t>.</w:t>
      </w:r>
      <w:r w:rsidR="008C4609">
        <w:t xml:space="preserve"> </w:t>
      </w:r>
      <w:r w:rsidR="00C71FC7">
        <w:t>Tedy</w:t>
      </w:r>
      <w:r w:rsidR="008C4609">
        <w:t xml:space="preserve"> nejnovější verz</w:t>
      </w:r>
      <w:r w:rsidR="00C71FC7">
        <w:t>i</w:t>
      </w:r>
      <w:r w:rsidR="008C4609">
        <w:t xml:space="preserve"> tohoto jazyku.</w:t>
      </w:r>
    </w:p>
    <w:p w14:paraId="7198E4BF" w14:textId="4A3903CA" w:rsidR="00E70C9D" w:rsidRDefault="00D072CB" w:rsidP="00334454">
      <w:pPr>
        <w:pStyle w:val="Nadpis3"/>
        <w:tabs>
          <w:tab w:val="clear" w:pos="1134"/>
          <w:tab w:val="left" w:pos="993"/>
        </w:tabs>
        <w:ind w:left="993" w:hanging="851"/>
      </w:pPr>
      <w:bookmarkStart w:id="43" w:name="_Toc62425054"/>
      <w:r>
        <w:t>Arduino</w:t>
      </w:r>
      <w:r w:rsidR="008F4373">
        <w:t xml:space="preserve"> IDE</w:t>
      </w:r>
      <w:r w:rsidR="00334454">
        <w:t xml:space="preserve"> 1.8.13</w:t>
      </w:r>
      <w:bookmarkEnd w:id="43"/>
    </w:p>
    <w:p w14:paraId="085333AE" w14:textId="7FEDB841" w:rsidR="00334454" w:rsidRDefault="00276155" w:rsidP="00334454">
      <w:r>
        <w:t xml:space="preserve">Jako </w:t>
      </w:r>
      <w:r w:rsidR="00BC253E">
        <w:t xml:space="preserve">integrované </w:t>
      </w:r>
      <w:r>
        <w:t>vývojové prostředí</w:t>
      </w:r>
      <w:r w:rsidR="00930C2D">
        <w:t xml:space="preserve"> jsem si na otestování součástek vybral </w:t>
      </w:r>
      <w:r w:rsidR="002A427D">
        <w:t>Arduino</w:t>
      </w:r>
      <w:r w:rsidR="00467C91">
        <w:t xml:space="preserve"> IDE 1.8.13</w:t>
      </w:r>
      <w:r w:rsidR="00C71FC7">
        <w:t>.</w:t>
      </w:r>
      <w:r w:rsidR="001117A0">
        <w:t xml:space="preserve"> </w:t>
      </w:r>
      <w:r w:rsidR="00C71FC7">
        <w:t xml:space="preserve">V něm jsem využil </w:t>
      </w:r>
      <w:r w:rsidR="002A5F37">
        <w:t>příklad „</w:t>
      </w:r>
      <w:proofErr w:type="spellStart"/>
      <w:r w:rsidR="00A638F0">
        <w:t>s</w:t>
      </w:r>
      <w:r w:rsidR="002A5F37">
        <w:t>weep</w:t>
      </w:r>
      <w:proofErr w:type="spellEnd"/>
      <w:r w:rsidR="002A5F37">
        <w:t>“</w:t>
      </w:r>
      <w:r w:rsidR="00A638F0">
        <w:t xml:space="preserve"> </w:t>
      </w:r>
      <w:r w:rsidR="00AA52C5">
        <w:t>k</w:t>
      </w:r>
      <w:r w:rsidR="00E4238F">
        <w:t> </w:t>
      </w:r>
      <w:r w:rsidR="00AA52C5">
        <w:t>seznámení</w:t>
      </w:r>
      <w:r w:rsidR="00E4238F">
        <w:t xml:space="preserve"> </w:t>
      </w:r>
      <w:r w:rsidR="00AA52C5">
        <w:t>se</w:t>
      </w:r>
      <w:r w:rsidR="00EE0253">
        <w:t xml:space="preserve"> servomotor</w:t>
      </w:r>
      <w:r w:rsidR="00E4238F">
        <w:t>y</w:t>
      </w:r>
      <w:r w:rsidR="00A638F0">
        <w:t>.</w:t>
      </w:r>
    </w:p>
    <w:p w14:paraId="48358009" w14:textId="3DE20F8F" w:rsidR="00DB71D1" w:rsidRDefault="00822891" w:rsidP="00FB5186">
      <w:pPr>
        <w:pStyle w:val="Nadpis3"/>
        <w:tabs>
          <w:tab w:val="clear" w:pos="1134"/>
          <w:tab w:val="left" w:pos="993"/>
        </w:tabs>
        <w:ind w:left="993" w:hanging="851"/>
      </w:pPr>
      <w:bookmarkStart w:id="44" w:name="_Toc62425055"/>
      <w:proofErr w:type="spellStart"/>
      <w:r>
        <w:t>Ki</w:t>
      </w:r>
      <w:r w:rsidR="004C528B">
        <w:t>CAD</w:t>
      </w:r>
      <w:proofErr w:type="spellEnd"/>
      <w:r w:rsidR="004D41BE">
        <w:t xml:space="preserve"> 5.1.9</w:t>
      </w:r>
      <w:bookmarkEnd w:id="44"/>
    </w:p>
    <w:p w14:paraId="5137487F" w14:textId="378BB7A8" w:rsidR="00FB5186" w:rsidRPr="00FB5186" w:rsidRDefault="00FB5186" w:rsidP="001E7A1B">
      <w:r>
        <w:t>Pro tvorbu</w:t>
      </w:r>
      <w:r w:rsidR="00F90F7D">
        <w:t xml:space="preserve"> </w:t>
      </w:r>
      <w:r w:rsidR="00436DAF">
        <w:t>návrhu a schématu</w:t>
      </w:r>
      <w:r w:rsidR="00F90F7D">
        <w:t xml:space="preserve"> jsem využil program </w:t>
      </w:r>
      <w:proofErr w:type="spellStart"/>
      <w:r w:rsidR="00F90F7D">
        <w:t>KiCAD</w:t>
      </w:r>
      <w:proofErr w:type="spellEnd"/>
      <w:r w:rsidR="009E0937">
        <w:t xml:space="preserve">. Jedná se o </w:t>
      </w:r>
      <w:r w:rsidR="00576A3B">
        <w:t>multiplatformní</w:t>
      </w:r>
      <w:r w:rsidR="009E0937">
        <w:t xml:space="preserve">      </w:t>
      </w:r>
      <w:r w:rsidR="00576A3B">
        <w:t xml:space="preserve"> o</w:t>
      </w:r>
      <w:r w:rsidR="009E0937">
        <w:t>pen-source</w:t>
      </w:r>
      <w:r w:rsidR="00576A3B">
        <w:t xml:space="preserve"> </w:t>
      </w:r>
      <w:r w:rsidR="002C087B">
        <w:t>software pro návrh schémat a plošných spojů</w:t>
      </w:r>
      <w:r w:rsidR="001C2766">
        <w:t>.</w:t>
      </w:r>
      <w:r w:rsidR="00D726A3">
        <w:t xml:space="preserve"> Důležitým faktorem</w:t>
      </w:r>
      <w:r w:rsidR="00610C90">
        <w:t xml:space="preserve"> při navrhování byla funkce, která kontroluje chyby</w:t>
      </w:r>
      <w:r w:rsidR="009E42BE">
        <w:t xml:space="preserve"> ve schématu, jako je například nepřipojený pin.</w:t>
      </w:r>
    </w:p>
    <w:p w14:paraId="2B844B57" w14:textId="4DAEA777" w:rsidR="00D04AE6" w:rsidRDefault="00D04AE6" w:rsidP="000F5ED1">
      <w:pPr>
        <w:pStyle w:val="Nadpis1"/>
      </w:pPr>
      <w:bookmarkStart w:id="45" w:name="_Toc62425056"/>
      <w:r w:rsidRPr="00802D4F">
        <w:lastRenderedPageBreak/>
        <w:t>Způsoby řešení a použité postupy</w:t>
      </w:r>
      <w:bookmarkEnd w:id="45"/>
    </w:p>
    <w:p w14:paraId="78C0301F" w14:textId="455CC531" w:rsidR="00873D16" w:rsidRPr="007C176A" w:rsidRDefault="00873D16" w:rsidP="007C176A">
      <w:pPr>
        <w:pStyle w:val="Nadpis2"/>
      </w:pPr>
      <w:bookmarkStart w:id="46" w:name="_Toc62425057"/>
      <w:r w:rsidRPr="007C176A">
        <w:t>Kabe</w:t>
      </w:r>
      <w:r w:rsidR="00081C11" w:rsidRPr="007C176A">
        <w:t>láž</w:t>
      </w:r>
      <w:bookmarkEnd w:id="46"/>
    </w:p>
    <w:p w14:paraId="05074392" w14:textId="6CF30F1B" w:rsidR="00993B98" w:rsidRDefault="009F30A3" w:rsidP="00BB1532">
      <w:r>
        <w:t xml:space="preserve">Kabely servomotorů </w:t>
      </w:r>
      <w:r w:rsidR="00993B98">
        <w:t>jsem ke konstrukci robotického ramene přic</w:t>
      </w:r>
      <w:r w:rsidR="003059D0">
        <w:t xml:space="preserve">hytil pomocí stahovacích pásků </w:t>
      </w:r>
      <w:r w:rsidR="000624AB">
        <w:t xml:space="preserve">a to </w:t>
      </w:r>
      <w:r w:rsidR="003059D0">
        <w:t xml:space="preserve">tak, aby bylo možné využít maximálního rozsahu pohybu všech jeho částí. Svazek šesti kabelů jsem protáhl rozšířeným otvorem základnové části ramene pod tuto základnu a protáhl připraveným otvorem pod překližkovou základnovou desku.  Tímto řešením se mi vyčistil pracovní prostor ramene. Kabely servomotorů bylo také </w:t>
      </w:r>
      <w:r>
        <w:t xml:space="preserve">zapotřebí </w:t>
      </w:r>
      <w:r w:rsidR="00B8526C">
        <w:t>prodloužit,</w:t>
      </w:r>
      <w:r>
        <w:t xml:space="preserve"> </w:t>
      </w:r>
      <w:r w:rsidR="003059D0">
        <w:t xml:space="preserve">a to </w:t>
      </w:r>
      <w:r>
        <w:t>pomocí prodlužovacích kabelů s konektory JR. Všechny konektorové spoje těchto kabelů jsem zajistil proti rozpojení smršťovacími bužír</w:t>
      </w:r>
      <w:r w:rsidR="003059D0">
        <w:t xml:space="preserve">kami. Následně jsem </w:t>
      </w:r>
      <w:r w:rsidR="000624AB">
        <w:t xml:space="preserve">přichytil </w:t>
      </w:r>
      <w:r w:rsidR="003059D0">
        <w:t xml:space="preserve">kabely </w:t>
      </w:r>
      <w:r w:rsidR="000624AB">
        <w:t xml:space="preserve">k </w:t>
      </w:r>
      <w:r w:rsidR="003059D0">
        <w:t xml:space="preserve">základové desce </w:t>
      </w:r>
      <w:r w:rsidR="000624AB">
        <w:t xml:space="preserve">pomocí </w:t>
      </w:r>
      <w:r w:rsidR="003059D0">
        <w:t>plastový</w:t>
      </w:r>
      <w:r w:rsidR="000624AB">
        <w:t>ch</w:t>
      </w:r>
      <w:r w:rsidR="003059D0">
        <w:t xml:space="preserve"> klip</w:t>
      </w:r>
      <w:r w:rsidR="000624AB">
        <w:t>ů</w:t>
      </w:r>
      <w:r w:rsidR="003059D0">
        <w:t xml:space="preserve"> a obo</w:t>
      </w:r>
      <w:r w:rsidR="000624AB">
        <w:t>u</w:t>
      </w:r>
      <w:r w:rsidR="003059D0">
        <w:t>strann</w:t>
      </w:r>
      <w:r w:rsidR="000624AB">
        <w:t>é lepicí pásky</w:t>
      </w:r>
      <w:r w:rsidR="003059D0">
        <w:t xml:space="preserve"> (</w:t>
      </w:r>
      <w:r w:rsidR="000624AB">
        <w:t xml:space="preserve">tou </w:t>
      </w:r>
      <w:r w:rsidR="003059D0">
        <w:t>zejména konektorové spoje)</w:t>
      </w:r>
      <w:r w:rsidR="0058437D">
        <w:t>.</w:t>
      </w:r>
      <w:r>
        <w:t xml:space="preserve"> Takto prodloužené kabely jsem </w:t>
      </w:r>
      <w:r w:rsidR="00993B98">
        <w:t>ještě délkově upravil dle potřeby</w:t>
      </w:r>
      <w:r w:rsidR="000624AB">
        <w:t>,</w:t>
      </w:r>
      <w:r w:rsidR="00993B98">
        <w:t xml:space="preserve"> zakončil </w:t>
      </w:r>
      <w:r w:rsidR="000624AB">
        <w:t xml:space="preserve">konektory DuPont a dalším otvorem vyvedl zpět nad základnovou desku </w:t>
      </w:r>
      <w:r w:rsidR="00993B98">
        <w:t xml:space="preserve">pro </w:t>
      </w:r>
      <w:r w:rsidR="000624AB">
        <w:t xml:space="preserve">jejich </w:t>
      </w:r>
      <w:r w:rsidR="00993B98">
        <w:t xml:space="preserve">zapojení do desky </w:t>
      </w:r>
      <w:proofErr w:type="spellStart"/>
      <w:r w:rsidR="00993B98">
        <w:t>Arduina</w:t>
      </w:r>
      <w:proofErr w:type="spellEnd"/>
      <w:r w:rsidR="00993B98">
        <w:t xml:space="preserve"> a nepájivého kontaktního pole.</w:t>
      </w:r>
      <w:r>
        <w:t xml:space="preserve">  </w:t>
      </w:r>
    </w:p>
    <w:p w14:paraId="42618C7D" w14:textId="160FC1D0" w:rsidR="000624AB" w:rsidRDefault="000624AB" w:rsidP="00BB1532">
      <w:r>
        <w:t>Kabely joysticků jsem opět vyvedl pod základnovou desku. Jejich délku jsem upravil pájeným spojem izolovaným smršťovací bužírkou. I tyto kabely jsem přilepil k základnové desce obou</w:t>
      </w:r>
      <w:r w:rsidR="00FE36D8">
        <w:t xml:space="preserve">strannou lepicí páskou a stejně jako kabely servomotorů vyvedl zpět nad základnovou desku otvorem mezi deskou </w:t>
      </w:r>
      <w:proofErr w:type="spellStart"/>
      <w:r w:rsidR="00FE36D8">
        <w:t>Arduina</w:t>
      </w:r>
      <w:proofErr w:type="spellEnd"/>
      <w:r w:rsidR="00FE36D8">
        <w:t xml:space="preserve"> a deskou nepájivého kontaktního pole.</w:t>
      </w:r>
    </w:p>
    <w:p w14:paraId="09A1FC93" w14:textId="0EA177FB" w:rsidR="007E122A" w:rsidRDefault="00BB1532" w:rsidP="00BB1532">
      <w:pPr>
        <w:jc w:val="center"/>
      </w:pPr>
      <w:r>
        <w:rPr>
          <w:noProof/>
        </w:rPr>
        <w:drawing>
          <wp:inline distT="0" distB="0" distL="0" distR="0" wp14:anchorId="5F653B40" wp14:editId="61BFCC5C">
            <wp:extent cx="6022107" cy="32276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28" cy="3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37C" w14:textId="76221529" w:rsidR="00655FAD" w:rsidRDefault="00655FAD" w:rsidP="00655FAD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7</w:t>
      </w:r>
      <w:r w:rsidRPr="00AF526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Kabeláž – spodní strana</w:t>
      </w:r>
    </w:p>
    <w:p w14:paraId="758AFA9D" w14:textId="77777777" w:rsidR="00FE36D8" w:rsidRDefault="00FE36D8" w:rsidP="00BB1532">
      <w:pPr>
        <w:jc w:val="center"/>
      </w:pPr>
    </w:p>
    <w:p w14:paraId="6FBD3FC2" w14:textId="2C62E3E4" w:rsidR="00FE36D8" w:rsidRDefault="00FE36D8" w:rsidP="00BB1532">
      <w:pPr>
        <w:jc w:val="center"/>
      </w:pPr>
      <w:r>
        <w:rPr>
          <w:noProof/>
        </w:rPr>
        <w:lastRenderedPageBreak/>
        <w:drawing>
          <wp:inline distT="0" distB="0" distL="0" distR="0" wp14:anchorId="68CD669C" wp14:editId="49423119">
            <wp:extent cx="5486677" cy="3141980"/>
            <wp:effectExtent l="0" t="0" r="0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77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4602" w14:textId="41BEE4D4" w:rsidR="00655FAD" w:rsidRDefault="00655FAD" w:rsidP="00BB1532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8</w:t>
      </w:r>
      <w:r w:rsidRPr="00AF526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Kabeláž – horní strana</w:t>
      </w:r>
    </w:p>
    <w:p w14:paraId="26634515" w14:textId="1B34032D" w:rsidR="007E122A" w:rsidRDefault="007C176A" w:rsidP="007C176A">
      <w:pPr>
        <w:pStyle w:val="Nadpis2"/>
      </w:pPr>
      <w:bookmarkStart w:id="47" w:name="_Toc62425058"/>
      <w:r>
        <w:t>Napájení</w:t>
      </w:r>
      <w:bookmarkEnd w:id="47"/>
    </w:p>
    <w:p w14:paraId="6A0AE627" w14:textId="20703ECD" w:rsidR="003F3293" w:rsidRDefault="007C176A" w:rsidP="007C176A">
      <w:r>
        <w:t xml:space="preserve">Pro napájení </w:t>
      </w:r>
      <w:r w:rsidR="00FE36D8">
        <w:t xml:space="preserve">desky </w:t>
      </w:r>
      <w:proofErr w:type="spellStart"/>
      <w:r w:rsidR="00FE36D8">
        <w:t>Arduina</w:t>
      </w:r>
      <w:proofErr w:type="spellEnd"/>
      <w:r w:rsidR="00FE36D8">
        <w:t xml:space="preserve"> a </w:t>
      </w:r>
      <w:r>
        <w:t>serv</w:t>
      </w:r>
      <w:r w:rsidR="00FE36D8">
        <w:t>omotorů jsem zvolil externí zdroj</w:t>
      </w:r>
      <w:r>
        <w:t xml:space="preserve"> </w:t>
      </w:r>
      <w:r w:rsidR="00FE36D8">
        <w:t xml:space="preserve">napětí </w:t>
      </w:r>
      <w:r w:rsidR="00B8526C">
        <w:t>5 V</w:t>
      </w:r>
      <w:r w:rsidR="008D06E1">
        <w:t xml:space="preserve">. Arduino samotné </w:t>
      </w:r>
      <w:r w:rsidR="004D1193">
        <w:t xml:space="preserve">by nebylo </w:t>
      </w:r>
      <w:r w:rsidR="008D06E1">
        <w:t xml:space="preserve">schopno dodat dostatečné množství proudu pro všechna použitá </w:t>
      </w:r>
      <w:proofErr w:type="spellStart"/>
      <w:r w:rsidR="008D06E1">
        <w:t>serva</w:t>
      </w:r>
      <w:proofErr w:type="spellEnd"/>
      <w:r w:rsidR="008D06E1">
        <w:t xml:space="preserve"> a robotické rameno by nefungovalo správně. </w:t>
      </w:r>
      <w:r w:rsidR="004D1193">
        <w:t>V</w:t>
      </w:r>
      <w:r w:rsidR="008D06E1">
        <w:t xml:space="preserve"> ideálním </w:t>
      </w:r>
      <w:r w:rsidR="00FE36D8">
        <w:t xml:space="preserve">případě </w:t>
      </w:r>
      <w:r w:rsidR="004D1193">
        <w:t xml:space="preserve">by měl být napájecí zdroj </w:t>
      </w:r>
      <w:r w:rsidR="008D06E1">
        <w:t xml:space="preserve">schopen dodat </w:t>
      </w:r>
      <w:r w:rsidR="00FE36D8">
        <w:t xml:space="preserve">alespoň </w:t>
      </w:r>
      <w:r w:rsidR="00B8526C">
        <w:t>2 A</w:t>
      </w:r>
      <w:r w:rsidR="00FE36D8">
        <w:t xml:space="preserve"> pro každé </w:t>
      </w:r>
      <w:r w:rsidR="008D06E1">
        <w:t xml:space="preserve">použité </w:t>
      </w:r>
      <w:proofErr w:type="spellStart"/>
      <w:r w:rsidR="00FE36D8">
        <w:t>servo</w:t>
      </w:r>
      <w:proofErr w:type="spellEnd"/>
      <w:r w:rsidR="008D06E1">
        <w:t>.</w:t>
      </w:r>
      <w:r w:rsidR="006106DB">
        <w:t xml:space="preserve"> </w:t>
      </w:r>
      <w:r w:rsidR="004D1193">
        <w:t>Vzhledem k vysokým proudovým nárokům servomotorů jsem si vyrobil vlastní napájecí modul. K napájecímu konektoru je tento modul připojen vodiči o průřezu 1,5mm</w:t>
      </w:r>
      <w:r w:rsidR="004D1193" w:rsidRPr="004D1193">
        <w:rPr>
          <w:vertAlign w:val="superscript"/>
        </w:rPr>
        <w:t>2</w:t>
      </w:r>
      <w:r w:rsidR="004D1193">
        <w:t xml:space="preserve">. </w:t>
      </w:r>
      <w:r w:rsidR="003F3293">
        <w:t xml:space="preserve">Modul </w:t>
      </w:r>
      <w:r w:rsidR="004D1193">
        <w:t>je osazen indikační LED diodou. Výstup z tohoto modulu je řešen čtyřmi</w:t>
      </w:r>
      <w:r w:rsidR="003F3293">
        <w:t xml:space="preserve"> plusovými (červenými) vodiči DuPont a čtyřmi minusovými (modrými) vodiči DuPont. Toto řešení jsem zvolil za účelem snížení proudového zatížení jak vodičů samotných, tak i snížení proudového zatížení desky nepájivého kontaktního pole. </w:t>
      </w:r>
      <w:r w:rsidR="000C785F">
        <w:t xml:space="preserve">Vždy dva plusové a dva mínusové vodiče jsou zapojeny na samostatnou řadu napájecích pinů desky nepájivého kontaktního pole. </w:t>
      </w:r>
      <w:r w:rsidR="003F3293">
        <w:t>Na každé straně této desky j</w:t>
      </w:r>
      <w:r w:rsidR="000C785F">
        <w:t xml:space="preserve">e potom </w:t>
      </w:r>
      <w:r w:rsidR="003F3293">
        <w:t>zapoj</w:t>
      </w:r>
      <w:r w:rsidR="000C785F">
        <w:t>eno</w:t>
      </w:r>
      <w:r w:rsidR="003F3293">
        <w:t xml:space="preserve"> napájení tří servomotorů. </w:t>
      </w:r>
      <w:r w:rsidR="00963BC3">
        <w:t>Na napájecí modul jsem připájel čtyři piny a těmito jsem tento modul mechanicky (</w:t>
      </w:r>
      <w:proofErr w:type="spellStart"/>
      <w:r w:rsidR="00963BC3">
        <w:t>neelektricky</w:t>
      </w:r>
      <w:proofErr w:type="spellEnd"/>
      <w:r w:rsidR="00963BC3">
        <w:t>) zasadil do nepájivého pole.</w:t>
      </w:r>
    </w:p>
    <w:p w14:paraId="60E105F8" w14:textId="5A308CB0" w:rsidR="00BA05FA" w:rsidRDefault="00BA05FA" w:rsidP="00BA05FA">
      <w:pPr>
        <w:pStyle w:val="Nadpis2"/>
      </w:pPr>
      <w:bookmarkStart w:id="48" w:name="_Toc62425059"/>
      <w:r>
        <w:t>Princip fungování servomotoru</w:t>
      </w:r>
      <w:bookmarkEnd w:id="48"/>
    </w:p>
    <w:p w14:paraId="5BEB3B79" w14:textId="77777777" w:rsidR="00BA05FA" w:rsidRDefault="00BA05FA" w:rsidP="00BA05FA">
      <w:r>
        <w:t xml:space="preserve">Aktuální poloha hřídele je pomocí potenciometru převedena na elektrický signál a porovnána s příkazovým vstupním signálem. Příkazový vstup je zadán podle požadovaných parametrů hřídele. Pokud se signál zpětné vazby liší od zadaného vstupu, vygeneruje se chybový signál. Chybový </w:t>
      </w:r>
      <w:r>
        <w:lastRenderedPageBreak/>
        <w:t>signál se poté zesílí a použije jako vstup do motoru, což způsobí otáčení. Když se hřídel dostane do požadované polohy, chybový signál se stane nulovým, tím pádem motor zůstane stát v klidu. Vstup příkazu je uveden ve tvaru elektrických impulsů. Protože skutečný vstup aplikovaný na motor je rozdíl mezi signálem zpětné vazby (aktuální poloha) a aplikovaným signálem (požadovaná poloha), rychlost motoru je úměrná rozdílu mezi aktuální polohou a požadovanou polohou. Servomotor je řízen vysláním signálu PWM (pulzně šířkově modulovaný) přes řídící vodič. Tento pulz je vyslán každých 20 milisekund, jeho šířka určuje polohu hřídele.</w:t>
      </w:r>
      <w:r w:rsidRPr="00BA05FA">
        <w:t xml:space="preserve"> </w:t>
      </w:r>
    </w:p>
    <w:p w14:paraId="485A24E7" w14:textId="09DF34EF" w:rsidR="00BA05FA" w:rsidRDefault="00BA05FA" w:rsidP="00BA05FA">
      <w:r>
        <w:t xml:space="preserve">U </w:t>
      </w:r>
      <w:proofErr w:type="spellStart"/>
      <w:r>
        <w:t>Arduina</w:t>
      </w:r>
      <w:proofErr w:type="spellEnd"/>
      <w:r>
        <w:t xml:space="preserve"> k nastavení frekvence signálu PWM stačí vyvolat knihovnu </w:t>
      </w:r>
      <w:proofErr w:type="spellStart"/>
      <w:r>
        <w:t>Servo.h</w:t>
      </w:r>
      <w:proofErr w:type="spellEnd"/>
      <w:r>
        <w:t>, frekvence se díky této knihovn</w:t>
      </w:r>
      <w:r w:rsidR="008D06E1">
        <w:t>ě</w:t>
      </w:r>
      <w:r>
        <w:t xml:space="preserve"> nastaví automaticky. </w:t>
      </w:r>
    </w:p>
    <w:p w14:paraId="45468F81" w14:textId="77777777" w:rsidR="00BA05FA" w:rsidRPr="00E16A07" w:rsidRDefault="00BA05FA" w:rsidP="00BA05F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5C5C5C"/>
          <w:sz w:val="18"/>
          <w:szCs w:val="18"/>
        </w:rPr>
      </w:pPr>
      <w:r w:rsidRPr="00E16A07">
        <w:rPr>
          <w:rFonts w:ascii="Consolas" w:hAnsi="Consolas"/>
          <w:color w:val="000000" w:themeColor="text1"/>
          <w:sz w:val="18"/>
          <w:szCs w:val="18"/>
          <w:highlight w:val="lightGray"/>
          <w:bdr w:val="none" w:sz="0" w:space="0" w:color="auto" w:frame="1"/>
        </w:rPr>
        <w:t>#include &lt;</w:t>
      </w:r>
      <w:proofErr w:type="spellStart"/>
      <w:r w:rsidRPr="00E16A07">
        <w:rPr>
          <w:rFonts w:ascii="Consolas" w:hAnsi="Consolas"/>
          <w:color w:val="000000" w:themeColor="text1"/>
          <w:sz w:val="18"/>
          <w:szCs w:val="18"/>
          <w:highlight w:val="lightGray"/>
          <w:bdr w:val="none" w:sz="0" w:space="0" w:color="auto" w:frame="1"/>
        </w:rPr>
        <w:t>Servo.h</w:t>
      </w:r>
      <w:proofErr w:type="spellEnd"/>
      <w:r w:rsidRPr="00E16A07">
        <w:rPr>
          <w:rFonts w:ascii="Consolas" w:hAnsi="Consolas"/>
          <w:color w:val="808080"/>
          <w:sz w:val="18"/>
          <w:szCs w:val="18"/>
          <w:highlight w:val="lightGray"/>
          <w:bdr w:val="none" w:sz="0" w:space="0" w:color="auto" w:frame="1"/>
        </w:rPr>
        <w:t>&gt;</w:t>
      </w:r>
      <w:r w:rsidRPr="00561B1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4EB6D7" w14:textId="77449191" w:rsidR="00502D8D" w:rsidRDefault="00BA05FA" w:rsidP="004E0BDB">
      <w:pPr>
        <w:jc w:val="center"/>
      </w:pPr>
      <w:r>
        <w:rPr>
          <w:noProof/>
        </w:rPr>
        <w:drawing>
          <wp:inline distT="0" distB="0" distL="0" distR="0" wp14:anchorId="61144098" wp14:editId="1BE8CE9B">
            <wp:extent cx="4461340" cy="2842201"/>
            <wp:effectExtent l="0" t="0" r="0" b="0"/>
            <wp:docPr id="9" name="Obrázek 9" descr="how-does-a-servo-motor-wor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-does-a-servo-motor-work_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3" cy="284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832C" w14:textId="3708167A" w:rsidR="00655FAD" w:rsidRPr="004E0BDB" w:rsidRDefault="00655FAD" w:rsidP="004E0BDB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9</w:t>
      </w:r>
      <w:r w:rsidRPr="00AF526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Princip servomotorů</w:t>
      </w:r>
      <w:r>
        <w:rPr>
          <w:i/>
          <w:iCs/>
          <w:sz w:val="16"/>
          <w:szCs w:val="16"/>
        </w:rPr>
        <w:tab/>
      </w:r>
    </w:p>
    <w:p w14:paraId="18A7F44D" w14:textId="4A3822DF" w:rsidR="00BA05FA" w:rsidRPr="00E13663" w:rsidRDefault="00BA05FA" w:rsidP="00BA05FA">
      <w:pPr>
        <w:rPr>
          <w:color w:val="000000" w:themeColor="text1"/>
          <w:shd w:val="clear" w:color="auto" w:fill="FFFFFF"/>
        </w:rPr>
      </w:pPr>
      <w:r w:rsidRPr="00E13663">
        <w:rPr>
          <w:color w:val="000000" w:themeColor="text1"/>
        </w:rPr>
        <w:t xml:space="preserve">A/D převodník od </w:t>
      </w:r>
      <w:proofErr w:type="spellStart"/>
      <w:r w:rsidRPr="00E13663">
        <w:rPr>
          <w:color w:val="000000" w:themeColor="text1"/>
        </w:rPr>
        <w:t>Arduina</w:t>
      </w:r>
      <w:proofErr w:type="spellEnd"/>
      <w:r w:rsidRPr="00E13663">
        <w:rPr>
          <w:color w:val="000000" w:themeColor="text1"/>
        </w:rPr>
        <w:t xml:space="preserve"> má </w:t>
      </w:r>
      <w:r w:rsidR="00B8526C" w:rsidRPr="00E13663">
        <w:rPr>
          <w:color w:val="000000" w:themeColor="text1"/>
        </w:rPr>
        <w:t>10bitové</w:t>
      </w:r>
      <w:r w:rsidRPr="00E13663">
        <w:rPr>
          <w:color w:val="000000" w:themeColor="text1"/>
        </w:rPr>
        <w:t xml:space="preserve"> rozlišení, takže se celočíselné hodnoty pohybují od     0-1023 (2</w:t>
      </w:r>
      <w:r w:rsidRPr="00E13663">
        <w:rPr>
          <w:color w:val="000000" w:themeColor="text1"/>
          <w:shd w:val="clear" w:color="auto" w:fill="FFFFFF"/>
        </w:rPr>
        <w:t xml:space="preserve">^10), to znamená, že bude mapovat vstupní napětí mezi 0 a 5 volty na celočíselné hodnoty mezi 0 a 1023. </w:t>
      </w:r>
      <w:proofErr w:type="spellStart"/>
      <w:r w:rsidRPr="00E13663">
        <w:rPr>
          <w:color w:val="000000" w:themeColor="text1"/>
          <w:shd w:val="clear" w:color="auto" w:fill="FFFFFF"/>
        </w:rPr>
        <w:t>Servo</w:t>
      </w:r>
      <w:proofErr w:type="spellEnd"/>
      <w:r w:rsidRPr="00E13663">
        <w:rPr>
          <w:color w:val="000000" w:themeColor="text1"/>
          <w:shd w:val="clear" w:color="auto" w:fill="FFFFFF"/>
        </w:rPr>
        <w:t xml:space="preserve"> se ale může pohybovat pouze od 0 do 180, takže je nutné použít speciální funkci map()</w:t>
      </w:r>
      <w:r w:rsidR="00DC143B" w:rsidRPr="00E13663">
        <w:rPr>
          <w:color w:val="000000" w:themeColor="text1"/>
          <w:shd w:val="clear" w:color="auto" w:fill="FFFFFF"/>
        </w:rPr>
        <w:t xml:space="preserve"> v </w:t>
      </w:r>
      <w:proofErr w:type="spellStart"/>
      <w:r w:rsidR="00DC143B" w:rsidRPr="00E13663">
        <w:rPr>
          <w:color w:val="000000" w:themeColor="text1"/>
          <w:shd w:val="clear" w:color="auto" w:fill="FFFFFF"/>
        </w:rPr>
        <w:t>Arduinu</w:t>
      </w:r>
      <w:proofErr w:type="spellEnd"/>
      <w:r w:rsidRPr="00E13663">
        <w:rPr>
          <w:color w:val="000000" w:themeColor="text1"/>
          <w:shd w:val="clear" w:color="auto" w:fill="FFFFFF"/>
        </w:rPr>
        <w:t>, která automaticky spojí hodnoty A/D převodníku a servomotoru</w:t>
      </w:r>
      <w:r w:rsidR="003C4317" w:rsidRPr="00E13663">
        <w:rPr>
          <w:color w:val="000000" w:themeColor="text1"/>
          <w:shd w:val="clear" w:color="auto" w:fill="FFFFFF"/>
        </w:rPr>
        <w:t>, nakonec tato funkce změní hodnoty joysticku.</w:t>
      </w:r>
    </w:p>
    <w:p w14:paraId="0ACB5AAD" w14:textId="7031E5CD" w:rsidR="004E0BDB" w:rsidRPr="007C4474" w:rsidRDefault="00BA05FA" w:rsidP="007C4474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Style w:val="Zdraznnintenzivn"/>
          <w:rFonts w:ascii="Consolas" w:hAnsi="Consolas"/>
          <w:i w:val="0"/>
          <w:iCs w:val="0"/>
          <w:color w:val="5C5C5C"/>
          <w:sz w:val="18"/>
          <w:szCs w:val="18"/>
        </w:rPr>
      </w:pPr>
      <w:proofErr w:type="spellStart"/>
      <w:r w:rsidRPr="00DC143B">
        <w:rPr>
          <w:rFonts w:ascii="Consolas" w:hAnsi="Consolas"/>
          <w:color w:val="000000" w:themeColor="text1"/>
          <w:sz w:val="18"/>
          <w:szCs w:val="18"/>
          <w:highlight w:val="lightGray"/>
          <w:bdr w:val="none" w:sz="0" w:space="0" w:color="auto" w:frame="1"/>
        </w:rPr>
        <w:t>float</w:t>
      </w:r>
      <w:proofErr w:type="spellEnd"/>
      <w:r w:rsidRPr="00796F76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</w:t>
      </w:r>
      <w:proofErr w:type="spellStart"/>
      <w:r w:rsidRPr="00796F76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dx</w:t>
      </w:r>
      <w:proofErr w:type="spellEnd"/>
      <w:r w:rsidRPr="00796F76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= map(</w:t>
      </w:r>
      <w:proofErr w:type="spellStart"/>
      <w:r w:rsidRPr="00796F76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ana</w:t>
      </w:r>
      <w:r w:rsidR="005D0299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logRead</w:t>
      </w:r>
      <w:proofErr w:type="spellEnd"/>
      <w:r w:rsidR="005D0299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(</w:t>
      </w:r>
      <w:proofErr w:type="spellStart"/>
      <w:r w:rsidR="005D0299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xdirPin</w:t>
      </w:r>
      <w:proofErr w:type="spellEnd"/>
      <w:r w:rsidR="005D0299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), 0, 1023, 0, 179</w:t>
      </w:r>
      <w:r w:rsidRPr="00796F76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);</w:t>
      </w:r>
      <w:r w:rsidRPr="00796F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626189" w14:textId="12564863" w:rsidR="004E0BDB" w:rsidRDefault="004E0BDB" w:rsidP="004E0BDB">
      <w:pPr>
        <w:pStyle w:val="Nadpis2"/>
      </w:pPr>
      <w:bookmarkStart w:id="49" w:name="_Toc62425060"/>
      <w:r w:rsidRPr="004E0BDB">
        <w:lastRenderedPageBreak/>
        <w:t>Princip</w:t>
      </w:r>
      <w:r w:rsidRPr="004E0BDB">
        <w:rPr>
          <w:rStyle w:val="Zdraznnintenzivn"/>
          <w:i w:val="0"/>
        </w:rPr>
        <w:t xml:space="preserve"> </w:t>
      </w:r>
      <w:r w:rsidRPr="004E0BDB">
        <w:t>fungování</w:t>
      </w:r>
      <w:r w:rsidRPr="004E0BDB">
        <w:rPr>
          <w:rStyle w:val="Zdraznnintenzivn"/>
          <w:i w:val="0"/>
        </w:rPr>
        <w:t xml:space="preserve"> </w:t>
      </w:r>
      <w:r w:rsidRPr="004E0BDB">
        <w:t>programu</w:t>
      </w:r>
      <w:bookmarkEnd w:id="49"/>
    </w:p>
    <w:p w14:paraId="2F85D5B8" w14:textId="7D132AC9" w:rsidR="00757116" w:rsidRDefault="00783F88" w:rsidP="00757116">
      <w:r>
        <w:t xml:space="preserve">Pro uvedení ramene do pohybu </w:t>
      </w:r>
      <w:r w:rsidR="0026691E">
        <w:t xml:space="preserve">je </w:t>
      </w:r>
      <w:r>
        <w:t xml:space="preserve">zapotřebí </w:t>
      </w:r>
      <w:r w:rsidR="0026691E">
        <w:t xml:space="preserve">vytvořit </w:t>
      </w:r>
      <w:r>
        <w:t xml:space="preserve">si </w:t>
      </w:r>
      <w:r w:rsidR="0026691E">
        <w:t xml:space="preserve">objekty typu </w:t>
      </w:r>
      <w:proofErr w:type="spellStart"/>
      <w:r w:rsidR="0026691E">
        <w:t>Servo</w:t>
      </w:r>
      <w:proofErr w:type="spellEnd"/>
      <w:r>
        <w:t>. K</w:t>
      </w:r>
      <w:r w:rsidR="0026691E">
        <w:t>e každému takovému objektu je nutné připojit různé piny</w:t>
      </w:r>
      <w:r w:rsidR="00E13663">
        <w:t xml:space="preserve"> (pouze PWM)</w:t>
      </w:r>
      <w:r w:rsidR="0026691E">
        <w:t xml:space="preserve">, které jsem si nastavil do </w:t>
      </w:r>
      <w:r w:rsidR="00AE0A9A">
        <w:t>proměnných</w:t>
      </w:r>
      <w:r>
        <w:t>. K</w:t>
      </w:r>
      <w:r w:rsidR="0026691E">
        <w:t xml:space="preserve">aždý servomotor </w:t>
      </w:r>
      <w:r>
        <w:t xml:space="preserve">se potom vyvolává </w:t>
      </w:r>
      <w:r w:rsidR="0026691E">
        <w:t>zvlášť</w:t>
      </w:r>
      <w:r w:rsidR="00B94676">
        <w:t>.</w:t>
      </w:r>
    </w:p>
    <w:p w14:paraId="6D40F839" w14:textId="77777777" w:rsidR="00E13663" w:rsidRDefault="002E5E01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2E5E01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Servo servoBase, servoShoulder, servoElbow, servoGripper, servoWrist, servoForearm;</w:t>
      </w:r>
      <w:r w:rsidRPr="002E5E0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63623F6E" w14:textId="1D649C7F" w:rsidR="00E13663" w:rsidRPr="006034B0" w:rsidRDefault="00E13663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i/>
          <w:color w:val="000000"/>
          <w:sz w:val="16"/>
          <w:szCs w:val="18"/>
          <w:bdr w:val="none" w:sz="0" w:space="0" w:color="auto" w:frame="1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 w:rsidR="006034B0" w:rsidRPr="006034B0">
        <w:rPr>
          <w:i/>
          <w:color w:val="000000"/>
          <w:sz w:val="16"/>
          <w:szCs w:val="18"/>
          <w:bdr w:val="none" w:sz="0" w:space="0" w:color="auto" w:frame="1"/>
        </w:rPr>
        <w:t>Vytvoření objektů</w:t>
      </w:r>
      <w:r w:rsidR="006034B0">
        <w:rPr>
          <w:i/>
          <w:color w:val="000000"/>
          <w:sz w:val="16"/>
          <w:szCs w:val="18"/>
          <w:bdr w:val="none" w:sz="0" w:space="0" w:color="auto" w:frame="1"/>
        </w:rPr>
        <w:t xml:space="preserve"> </w:t>
      </w:r>
      <w:proofErr w:type="spellStart"/>
      <w:r w:rsidR="006034B0">
        <w:rPr>
          <w:i/>
          <w:color w:val="000000"/>
          <w:sz w:val="16"/>
          <w:szCs w:val="18"/>
          <w:bdr w:val="none" w:sz="0" w:space="0" w:color="auto" w:frame="1"/>
        </w:rPr>
        <w:t>Servo</w:t>
      </w:r>
      <w:proofErr w:type="spellEnd"/>
    </w:p>
    <w:p w14:paraId="0061EEB8" w14:textId="77777777" w:rsidR="00E87AB9" w:rsidRDefault="00E87AB9" w:rsidP="00E13663"/>
    <w:p w14:paraId="3719668F" w14:textId="77777777" w:rsidR="00FB6907" w:rsidRDefault="00FB6907" w:rsidP="00E13663"/>
    <w:p w14:paraId="63AD0466" w14:textId="45AFEFC8" w:rsidR="00E13663" w:rsidRPr="00E13663" w:rsidRDefault="00E87AB9" w:rsidP="00E13663">
      <w:r>
        <w:t>Přiřazení jednotlivých pinů k</w:t>
      </w:r>
      <w:r w:rsidR="003B70DD">
        <w:t> servomotorům.</w:t>
      </w:r>
    </w:p>
    <w:p w14:paraId="41AEA0F9" w14:textId="0BF001E4" w:rsidR="00E13663" w:rsidRDefault="00E13663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 w:rsidRPr="00E13663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servoBase.attach</w:t>
      </w:r>
      <w:proofErr w:type="spellEnd"/>
      <w:r w:rsidRPr="00E13663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(</w:t>
      </w:r>
      <w:proofErr w:type="spellStart"/>
      <w:r w:rsidRPr="00E13663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basePin</w:t>
      </w:r>
      <w:proofErr w:type="spellEnd"/>
      <w:r w:rsidRPr="00E13663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);</w:t>
      </w:r>
      <w:r w:rsidRPr="00E1366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44B4D6" w14:textId="6FDA43D1" w:rsidR="00E87AB9" w:rsidRDefault="00E87AB9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...</w:t>
      </w:r>
    </w:p>
    <w:p w14:paraId="54FBCEBB" w14:textId="77777777" w:rsidR="003B70DD" w:rsidRDefault="003B70DD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11854007" w14:textId="5DEA4866" w:rsidR="00E13663" w:rsidRPr="00E13663" w:rsidRDefault="00E13663" w:rsidP="00E13663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 w:firstLine="349"/>
        <w:jc w:val="left"/>
        <w:rPr>
          <w:i/>
          <w:color w:val="5C5C5C"/>
          <w:sz w:val="16"/>
          <w:szCs w:val="18"/>
        </w:rPr>
      </w:pPr>
      <w:r w:rsidRPr="00E13663">
        <w:rPr>
          <w:i/>
          <w:color w:val="000000"/>
          <w:sz w:val="16"/>
          <w:szCs w:val="18"/>
          <w:bdr w:val="none" w:sz="0" w:space="0" w:color="auto" w:frame="1"/>
        </w:rPr>
        <w:t>přiřazení pinu</w:t>
      </w:r>
    </w:p>
    <w:p w14:paraId="6D67DB86" w14:textId="672A6A83" w:rsidR="002E5E01" w:rsidRDefault="002E5E01" w:rsidP="00757116"/>
    <w:p w14:paraId="0AF60AA6" w14:textId="085416F6" w:rsidR="005D5558" w:rsidRDefault="003B70DD" w:rsidP="00757116">
      <w:r>
        <w:t xml:space="preserve">Pro přiřazení joysticků na analogový pin je nutné vytvořit si proměnnou typu </w:t>
      </w:r>
      <w:proofErr w:type="spellStart"/>
      <w:r>
        <w:t>int</w:t>
      </w:r>
      <w:proofErr w:type="spellEnd"/>
      <w:r>
        <w:t>.</w:t>
      </w:r>
    </w:p>
    <w:p w14:paraId="65D7E0B3" w14:textId="77777777" w:rsidR="003B70DD" w:rsidRPr="003B70DD" w:rsidRDefault="003B70DD" w:rsidP="003B70DD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proofErr w:type="spellStart"/>
      <w:r w:rsidRPr="003B70DD">
        <w:rPr>
          <w:rFonts w:ascii="Consolas" w:hAnsi="Consolas"/>
          <w:b/>
          <w:bCs/>
          <w:color w:val="2E8B57"/>
          <w:sz w:val="18"/>
          <w:szCs w:val="18"/>
          <w:highlight w:val="lightGray"/>
          <w:bdr w:val="none" w:sz="0" w:space="0" w:color="auto" w:frame="1"/>
        </w:rPr>
        <w:t>int</w:t>
      </w:r>
      <w:proofErr w:type="spellEnd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</w:t>
      </w:r>
      <w:proofErr w:type="spellStart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xdirPin</w:t>
      </w:r>
      <w:proofErr w:type="spellEnd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= A0; </w:t>
      </w:r>
    </w:p>
    <w:p w14:paraId="64FF8CA0" w14:textId="54FE1B4D" w:rsidR="003B70DD" w:rsidRPr="003B70DD" w:rsidRDefault="003B70DD" w:rsidP="003B70DD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B70DD">
        <w:rPr>
          <w:rFonts w:ascii="Consolas" w:hAnsi="Consolas"/>
          <w:b/>
          <w:bCs/>
          <w:color w:val="2E8B57"/>
          <w:sz w:val="18"/>
          <w:szCs w:val="18"/>
          <w:highlight w:val="lightGray"/>
          <w:bdr w:val="none" w:sz="0" w:space="0" w:color="auto" w:frame="1"/>
        </w:rPr>
        <w:t>...</w:t>
      </w:r>
      <w:r w:rsidRPr="003B70D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5CB6E7F1" w14:textId="77777777" w:rsidR="003B70DD" w:rsidRDefault="003B70DD" w:rsidP="00757116"/>
    <w:p w14:paraId="5DC2FF36" w14:textId="0A406F6E" w:rsidR="003B70DD" w:rsidRDefault="003B70DD" w:rsidP="00757116">
      <w:r>
        <w:t>Poté ve funkci setup() jsem nastavil všechny proměnné jako input</w:t>
      </w:r>
    </w:p>
    <w:p w14:paraId="1C034A50" w14:textId="6F3BE1DA" w:rsidR="005D5558" w:rsidRPr="002B5F47" w:rsidRDefault="003B70DD" w:rsidP="002B5F47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pinMode</w:t>
      </w:r>
      <w:proofErr w:type="spellEnd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(</w:t>
      </w:r>
      <w:proofErr w:type="spellStart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xdirPin</w:t>
      </w:r>
      <w:proofErr w:type="spellEnd"/>
      <w:r w:rsidRPr="003B70DD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, INPUT);</w:t>
      </w:r>
      <w:r w:rsidRPr="003B70D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46A7E5" w14:textId="1FC76011" w:rsidR="005D5558" w:rsidRDefault="005D5558" w:rsidP="005D5558">
      <w:pPr>
        <w:pStyle w:val="Nadpis3"/>
        <w:tabs>
          <w:tab w:val="clear" w:pos="1134"/>
          <w:tab w:val="left" w:pos="993"/>
        </w:tabs>
        <w:ind w:left="993" w:hanging="851"/>
      </w:pPr>
      <w:bookmarkStart w:id="50" w:name="_Toc62425061"/>
      <w:r>
        <w:t>Inicializace základní polohy</w:t>
      </w:r>
      <w:bookmarkEnd w:id="50"/>
    </w:p>
    <w:p w14:paraId="31BC3B49" w14:textId="52A2ED86" w:rsidR="002C1232" w:rsidRDefault="002C1232" w:rsidP="00757116">
      <w:r>
        <w:t xml:space="preserve">Rameno se po připojení napájecího zdroje samo </w:t>
      </w:r>
      <w:r w:rsidR="006E31D9">
        <w:t>nastaví do</w:t>
      </w:r>
      <w:r>
        <w:t xml:space="preserve"> </w:t>
      </w:r>
      <w:r w:rsidR="006E31D9">
        <w:t>výchozí</w:t>
      </w:r>
      <w:r>
        <w:t xml:space="preserve"> polohy</w:t>
      </w:r>
      <w:r w:rsidR="006E31D9">
        <w:t>.  T</w:t>
      </w:r>
      <w:r w:rsidR="005D5558">
        <w:t>o proto, a</w:t>
      </w:r>
      <w:r w:rsidR="006E31D9">
        <w:t>by se s ním snadněji operovalo, popř.</w:t>
      </w:r>
      <w:r w:rsidR="005D5558">
        <w:t xml:space="preserve"> nepoškodilo desku nebo samo sebe</w:t>
      </w:r>
      <w:r w:rsidR="006E31D9">
        <w:t>. P</w:t>
      </w:r>
      <w:r>
        <w:t xml:space="preserve">ro tento pohyb slouží funkce </w:t>
      </w:r>
      <w:proofErr w:type="spellStart"/>
      <w:r>
        <w:t>Star</w:t>
      </w:r>
      <w:r w:rsidR="006E31D9">
        <w:t>tingPosition</w:t>
      </w:r>
      <w:proofErr w:type="spellEnd"/>
      <w:r w:rsidR="006E31D9">
        <w:t>(). S</w:t>
      </w:r>
      <w:r w:rsidR="005D5558">
        <w:t xml:space="preserve">tačí si nastavit proměnné a poté vyvolat funkci </w:t>
      </w:r>
      <w:proofErr w:type="spellStart"/>
      <w:r w:rsidR="005D5558">
        <w:t>write</w:t>
      </w:r>
      <w:proofErr w:type="spellEnd"/>
      <w:r w:rsidR="005D5558">
        <w:t>()</w:t>
      </w:r>
      <w:r w:rsidR="00AE0A9A">
        <w:t>, tato funkce je vyvolaná hned po přiřazení pinu ve funkci setup().</w:t>
      </w:r>
    </w:p>
    <w:p w14:paraId="2C1B01D0" w14:textId="193F76AC" w:rsidR="00AE0A9A" w:rsidRPr="00AE0A9A" w:rsidRDefault="00AE0A9A" w:rsidP="00AE0A9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proofErr w:type="spellStart"/>
      <w:r w:rsidRPr="00AE0A9A"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void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StartPosition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() { </w:t>
      </w:r>
    </w:p>
    <w:p w14:paraId="23214AF3" w14:textId="148953F6" w:rsidR="00AE0A9A" w:rsidRPr="00AE0A9A" w:rsidRDefault="00AE0A9A" w:rsidP="00AE0A9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proofErr w:type="spellStart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posBase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startBase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;</w:t>
      </w:r>
    </w:p>
    <w:p w14:paraId="4F452391" w14:textId="627FDDBB" w:rsidR="00AE0A9A" w:rsidRPr="00AE0A9A" w:rsidRDefault="00AE0A9A" w:rsidP="00AE0A9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...</w:t>
      </w:r>
    </w:p>
    <w:p w14:paraId="2A7262F8" w14:textId="6919E83C" w:rsidR="00AE0A9A" w:rsidRPr="00AE0A9A" w:rsidRDefault="00AE0A9A" w:rsidP="00AE0A9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proofErr w:type="spellStart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servoBase.write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posBase</w:t>
      </w:r>
      <w:proofErr w:type="spellEnd"/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);</w:t>
      </w:r>
    </w:p>
    <w:p w14:paraId="46AEC2F4" w14:textId="67546027" w:rsidR="005D5558" w:rsidRPr="002B5F47" w:rsidRDefault="00AE0A9A" w:rsidP="002B5F47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</w:pPr>
      <w:r>
        <w:rPr>
          <w:rFonts w:ascii="Consolas" w:hAnsi="Consolas"/>
          <w:color w:val="000000"/>
          <w:sz w:val="18"/>
          <w:szCs w:val="18"/>
          <w:highlight w:val="lightGray"/>
          <w:bdr w:val="none" w:sz="0" w:space="0" w:color="auto" w:frame="1"/>
        </w:rPr>
        <w:t>} </w:t>
      </w:r>
    </w:p>
    <w:p w14:paraId="321F9251" w14:textId="3F4CB8E3" w:rsidR="009D2EAC" w:rsidRDefault="009D2EAC" w:rsidP="009D2EAC">
      <w:pPr>
        <w:pStyle w:val="Nadpis3"/>
        <w:tabs>
          <w:tab w:val="clear" w:pos="1134"/>
          <w:tab w:val="left" w:pos="993"/>
        </w:tabs>
        <w:ind w:left="993" w:hanging="851"/>
      </w:pPr>
      <w:bookmarkStart w:id="51" w:name="_Toc62425062"/>
      <w:r>
        <w:t>Pohyb</w:t>
      </w:r>
      <w:bookmarkEnd w:id="51"/>
    </w:p>
    <w:p w14:paraId="7ED0A09D" w14:textId="5C70F8F6" w:rsidR="009D2EAC" w:rsidRDefault="00112C03" w:rsidP="009D2EAC">
      <w:r>
        <w:t>Nejdříve se zmapuje</w:t>
      </w:r>
      <w:r w:rsidR="005D0299">
        <w:t xml:space="preserve"> a převede hodnota </w:t>
      </w:r>
      <w:r w:rsidR="00B140B3">
        <w:t>joysticku pomocí funkce map(). T</w:t>
      </w:r>
      <w:r w:rsidR="005D0299">
        <w:t>uto zmapovanou hodnotu přiřazujeme dále do proměnné, pomocí které měníme polohu servomotoru</w:t>
      </w:r>
      <w:r w:rsidR="00752280">
        <w:t xml:space="preserve"> funkcí </w:t>
      </w:r>
      <w:proofErr w:type="spellStart"/>
      <w:r w:rsidR="00752280">
        <w:t>write</w:t>
      </w:r>
      <w:proofErr w:type="spellEnd"/>
      <w:r w:rsidR="00752280">
        <w:t>()</w:t>
      </w:r>
      <w:r w:rsidR="005D0299">
        <w:t>.</w:t>
      </w:r>
      <w:r w:rsidR="002B5F47">
        <w:t xml:space="preserve"> Je nutné omezit otáčecí úhel, pro každý motor si inicializujeme proměnnou min a max. Pokud je </w:t>
      </w:r>
      <w:r w:rsidR="002B5F47">
        <w:lastRenderedPageBreak/>
        <w:t>stáva</w:t>
      </w:r>
      <w:r w:rsidR="00752280">
        <w:t xml:space="preserve">jící </w:t>
      </w:r>
      <w:r w:rsidR="002B5F47">
        <w:t xml:space="preserve">hodnota menší, nebo větší než nastavený limit, program pokaždé nastaví hodnotu </w:t>
      </w:r>
      <w:r w:rsidR="00CF41E8">
        <w:t xml:space="preserve">dosaženého </w:t>
      </w:r>
      <w:r w:rsidR="002B5F47">
        <w:t>limitu jako polohu.</w:t>
      </w:r>
    </w:p>
    <w:p w14:paraId="4BC24BAB" w14:textId="69826C4B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77DDADCB" w14:textId="3E4B6C9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0E613A50" w14:textId="160B4B5F" w:rsidR="00655FAD" w:rsidRDefault="00650D2F" w:rsidP="00655FAD">
      <w:pPr>
        <w:jc w:val="center"/>
        <w:rPr>
          <w:i/>
          <w:iCs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5BC3897" wp14:editId="4A572D90">
            <wp:simplePos x="0" y="0"/>
            <wp:positionH relativeFrom="page">
              <wp:align>center</wp:align>
            </wp:positionH>
            <wp:positionV relativeFrom="paragraph">
              <wp:posOffset>4676</wp:posOffset>
            </wp:positionV>
            <wp:extent cx="4424045" cy="3307080"/>
            <wp:effectExtent l="0" t="0" r="0" b="762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is joysticků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6C263" w14:textId="46E9E53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755C3A0F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6E2C5971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367037F7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0A1FD893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02C42AB7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3AA76182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42548674" w14:textId="77777777" w:rsidR="00655FAD" w:rsidRDefault="00655FAD" w:rsidP="00655FAD">
      <w:pPr>
        <w:jc w:val="center"/>
        <w:rPr>
          <w:i/>
          <w:iCs/>
          <w:sz w:val="16"/>
          <w:szCs w:val="16"/>
        </w:rPr>
      </w:pPr>
    </w:p>
    <w:p w14:paraId="1B5C1C20" w14:textId="67CE6911" w:rsidR="00B023C1" w:rsidRDefault="00B023C1" w:rsidP="00B023C1">
      <w:pPr>
        <w:rPr>
          <w:i/>
          <w:iCs/>
          <w:sz w:val="16"/>
          <w:szCs w:val="16"/>
        </w:rPr>
      </w:pPr>
    </w:p>
    <w:p w14:paraId="12C64135" w14:textId="289C36AC" w:rsidR="00B023C1" w:rsidRDefault="00B023C1" w:rsidP="00655FAD">
      <w:pPr>
        <w:jc w:val="center"/>
        <w:rPr>
          <w:i/>
          <w:iCs/>
          <w:sz w:val="16"/>
          <w:szCs w:val="16"/>
        </w:rPr>
      </w:pPr>
    </w:p>
    <w:p w14:paraId="5AC049BF" w14:textId="77777777" w:rsidR="00B023C1" w:rsidRDefault="00B023C1" w:rsidP="00655FAD">
      <w:pPr>
        <w:jc w:val="center"/>
        <w:rPr>
          <w:i/>
          <w:iCs/>
          <w:sz w:val="16"/>
          <w:szCs w:val="16"/>
        </w:rPr>
      </w:pPr>
    </w:p>
    <w:p w14:paraId="1DDA06C5" w14:textId="77777777" w:rsidR="00B023C1" w:rsidRDefault="00B023C1" w:rsidP="00655FAD">
      <w:pPr>
        <w:jc w:val="center"/>
        <w:rPr>
          <w:i/>
          <w:iCs/>
          <w:sz w:val="16"/>
          <w:szCs w:val="16"/>
        </w:rPr>
      </w:pPr>
    </w:p>
    <w:p w14:paraId="04A6A2EA" w14:textId="77777777" w:rsidR="00B023C1" w:rsidRDefault="00B023C1" w:rsidP="00650D2F">
      <w:pPr>
        <w:rPr>
          <w:i/>
          <w:iCs/>
          <w:sz w:val="16"/>
          <w:szCs w:val="16"/>
        </w:rPr>
      </w:pPr>
    </w:p>
    <w:p w14:paraId="6C9A53D7" w14:textId="0F9AB806" w:rsidR="00244509" w:rsidRDefault="00655FAD" w:rsidP="00655FAD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10</w:t>
      </w:r>
      <w:r w:rsidRPr="00AF526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Joysticky - popis</w:t>
      </w:r>
      <w:r>
        <w:rPr>
          <w:i/>
          <w:iCs/>
          <w:sz w:val="16"/>
          <w:szCs w:val="16"/>
        </w:rPr>
        <w:tab/>
      </w:r>
    </w:p>
    <w:p w14:paraId="18AD9552" w14:textId="77777777" w:rsidR="00DD409B" w:rsidRDefault="00DD409B" w:rsidP="00DD409B">
      <w:pPr>
        <w:pStyle w:val="Nadpis3"/>
        <w:tabs>
          <w:tab w:val="clear" w:pos="1134"/>
          <w:tab w:val="left" w:pos="993"/>
        </w:tabs>
        <w:ind w:left="993" w:hanging="851"/>
        <w:rPr>
          <w:iCs/>
        </w:rPr>
      </w:pPr>
      <w:bookmarkStart w:id="52" w:name="_Toc62425063"/>
      <w:r w:rsidRPr="00DD409B">
        <w:rPr>
          <w:iCs/>
        </w:rPr>
        <w:t>Uživatelské</w:t>
      </w:r>
      <w:r w:rsidRPr="00DD409B">
        <w:rPr>
          <w:rStyle w:val="Zdraznnintenzivn"/>
        </w:rPr>
        <w:t xml:space="preserve"> </w:t>
      </w:r>
      <w:r w:rsidRPr="00DD409B">
        <w:rPr>
          <w:iCs/>
        </w:rPr>
        <w:t>rozhraní</w:t>
      </w:r>
      <w:bookmarkEnd w:id="52"/>
    </w:p>
    <w:p w14:paraId="0BC4FB50" w14:textId="008FAC25" w:rsidR="00BB1532" w:rsidRPr="00DD409B" w:rsidRDefault="008E63D7" w:rsidP="00463763">
      <w:r>
        <w:t>Ve druhé verzi programu se rameno ovládá grafickým uživatelským rozhraním místo joysticku.</w:t>
      </w:r>
      <w:r w:rsidR="00463763">
        <w:t xml:space="preserve"> K takovému ovládání je nutno importovat knihovnu </w:t>
      </w:r>
      <w:proofErr w:type="spellStart"/>
      <w:r w:rsidR="00463763">
        <w:t>PySerial</w:t>
      </w:r>
      <w:proofErr w:type="spellEnd"/>
      <w:r w:rsidR="00463763">
        <w:t xml:space="preserve">, která otevře sériový port pro komunikaci s </w:t>
      </w:r>
      <w:proofErr w:type="spellStart"/>
      <w:r w:rsidR="00463763">
        <w:t>Arduinem</w:t>
      </w:r>
      <w:proofErr w:type="spellEnd"/>
      <w:r w:rsidR="00463763">
        <w:t xml:space="preserve">, název tohoto portu zjistíme ve správci zařízení, v mém případě se jednalo </w:t>
      </w:r>
      <w:r w:rsidR="00650D2F">
        <w:t xml:space="preserve">          </w:t>
      </w:r>
      <w:r w:rsidR="00463763">
        <w:t>o port COM</w:t>
      </w:r>
      <w:r w:rsidR="00C53215">
        <w:t>1</w:t>
      </w:r>
      <w:r w:rsidR="00463763">
        <w:t>.</w:t>
      </w:r>
      <w:r w:rsidR="00C53215">
        <w:t xml:space="preserve"> Samotné okno je řešeno pomocí knihovny </w:t>
      </w:r>
      <w:proofErr w:type="spellStart"/>
      <w:r w:rsidR="00C53215">
        <w:t>Tkinter</w:t>
      </w:r>
      <w:proofErr w:type="spellEnd"/>
      <w:r w:rsidR="00C53215">
        <w:t>, která poskytuje možnost vytvořit grafická okna. V rozhraní jsou tlačítka,</w:t>
      </w:r>
      <w:r w:rsidR="004D5E9E">
        <w:t xml:space="preserve"> pomocí kterých můžeme nastavovat hodnotu pro určitý servomotor a textové pole, ve kterém se zobrazují aktuální souřadnice. Python odesílá informace skrze sériový port, kliknutím na některé z tlačítek program zjistí </w:t>
      </w:r>
      <w:r w:rsidR="00453EF5">
        <w:t xml:space="preserve">kód a podle tohoto kódu se vyvolá funkce </w:t>
      </w:r>
      <w:proofErr w:type="spellStart"/>
      <w:r w:rsidR="00453EF5">
        <w:t>callback</w:t>
      </w:r>
      <w:proofErr w:type="spellEnd"/>
      <w:r w:rsidR="00453EF5">
        <w:t xml:space="preserve">, která odešle </w:t>
      </w:r>
      <w:r w:rsidR="00B8526C">
        <w:t>úhel,</w:t>
      </w:r>
      <w:r w:rsidR="00453EF5">
        <w:t xml:space="preserve"> o který se má </w:t>
      </w:r>
      <w:proofErr w:type="spellStart"/>
      <w:r w:rsidR="00453EF5">
        <w:t>servo</w:t>
      </w:r>
      <w:proofErr w:type="spellEnd"/>
      <w:r w:rsidR="00453EF5">
        <w:t xml:space="preserve"> pootočit. Rozhraní má tlačítko pro resetování polohy a pro získání náhodné pozice.</w:t>
      </w:r>
    </w:p>
    <w:p w14:paraId="7AA92857" w14:textId="70E8DE6B" w:rsidR="00D04AE6" w:rsidRDefault="00680144" w:rsidP="000F5ED1">
      <w:pPr>
        <w:pStyle w:val="Nadpis1"/>
      </w:pPr>
      <w:bookmarkStart w:id="53" w:name="_Toc62425064"/>
      <w:r>
        <w:lastRenderedPageBreak/>
        <w:t>V</w:t>
      </w:r>
      <w:r w:rsidR="00A0246F" w:rsidRPr="00A0246F">
        <w:t>ýsledk</w:t>
      </w:r>
      <w:r>
        <w:t>y řešení</w:t>
      </w:r>
      <w:bookmarkEnd w:id="53"/>
    </w:p>
    <w:p w14:paraId="1A00CECB" w14:textId="70D44E49" w:rsidR="00230592" w:rsidRDefault="00CE01B0" w:rsidP="009026A2">
      <w:r>
        <w:t>Rameno je v současné době plně funkční a s výsledkem jsem spokojen. Po několikadenním testování robot splnil má počáteční očekávání.</w:t>
      </w:r>
      <w:r w:rsidR="007F11A8">
        <w:t xml:space="preserve"> </w:t>
      </w:r>
      <w:r w:rsidR="00F07C53">
        <w:t>Vodiče napájení z</w:t>
      </w:r>
      <w:r w:rsidR="00F84DCD">
        <w:t>ařízení j</w:t>
      </w:r>
      <w:r w:rsidR="00F07C53">
        <w:t>sou</w:t>
      </w:r>
      <w:r w:rsidR="00F84DCD">
        <w:t xml:space="preserve"> zatím </w:t>
      </w:r>
      <w:r w:rsidR="00F07C53">
        <w:t>vedeny skrze</w:t>
      </w:r>
      <w:r w:rsidR="00F84DCD">
        <w:t xml:space="preserve"> nepájivé kontaktní pole</w:t>
      </w:r>
      <w:r w:rsidR="00F07C53">
        <w:t xml:space="preserve">. Tyto vodiče by šlo také </w:t>
      </w:r>
      <w:r w:rsidR="00FD14E5">
        <w:t xml:space="preserve">zapojit do svorkovnic </w:t>
      </w:r>
      <w:r w:rsidR="00F07C53">
        <w:t>a zajistit tak spolehlivější kontakty.</w:t>
      </w:r>
      <w:r w:rsidR="00F84DCD">
        <w:t xml:space="preserve"> </w:t>
      </w:r>
      <w:r w:rsidR="007F11A8">
        <w:t xml:space="preserve">Prvotním cílem </w:t>
      </w:r>
      <w:r w:rsidR="00DA164A">
        <w:t xml:space="preserve">bylo zprovoznit ovládání pomocí potenciometrů, našel jsem ale mnohem efektivnější řešení a to joysticky. Jako další cíl bylo ovládání pomocí grafického uživatelského rozhraní, které je také funkční. </w:t>
      </w:r>
      <w:r w:rsidR="007F11A8">
        <w:t>Pro zpřehlednění jsem doplnil desku popisem ovládacích prvků.</w:t>
      </w:r>
    </w:p>
    <w:p w14:paraId="1BCC374A" w14:textId="46176A6D" w:rsidR="00B8526C" w:rsidRDefault="00B8526C" w:rsidP="009026A2">
      <w:r>
        <w:rPr>
          <w:noProof/>
        </w:rPr>
        <w:drawing>
          <wp:anchor distT="0" distB="0" distL="114300" distR="114300" simplePos="0" relativeHeight="251662848" behindDoc="0" locked="0" layoutInCell="1" allowOverlap="1" wp14:anchorId="10DAF9A6" wp14:editId="294AAFFF">
            <wp:simplePos x="0" y="0"/>
            <wp:positionH relativeFrom="column">
              <wp:posOffset>-477238</wp:posOffset>
            </wp:positionH>
            <wp:positionV relativeFrom="paragraph">
              <wp:posOffset>227189</wp:posOffset>
            </wp:positionV>
            <wp:extent cx="6870356" cy="4651022"/>
            <wp:effectExtent l="0" t="0" r="6985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356" cy="465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E4AEA" w14:textId="0E7405AB" w:rsidR="00B8526C" w:rsidRDefault="00B8526C" w:rsidP="009026A2"/>
    <w:p w14:paraId="3D7CAB94" w14:textId="09E56E71" w:rsidR="00B8526C" w:rsidRDefault="00B8526C" w:rsidP="009026A2"/>
    <w:p w14:paraId="3E8ACE5D" w14:textId="084B26AD" w:rsidR="00B8526C" w:rsidRDefault="00B8526C" w:rsidP="009026A2"/>
    <w:p w14:paraId="316EF556" w14:textId="0591D932" w:rsidR="00B8526C" w:rsidRDefault="00B8526C" w:rsidP="009026A2"/>
    <w:p w14:paraId="4B76FD4D" w14:textId="3981CA03" w:rsidR="00B8526C" w:rsidRDefault="00B8526C" w:rsidP="009026A2"/>
    <w:p w14:paraId="6DDE5A02" w14:textId="5D17339B" w:rsidR="00B8526C" w:rsidRDefault="00B8526C" w:rsidP="009026A2"/>
    <w:p w14:paraId="78375A85" w14:textId="77777777" w:rsidR="00B8526C" w:rsidRDefault="00B8526C" w:rsidP="009026A2"/>
    <w:p w14:paraId="279C09C3" w14:textId="1FBB6716" w:rsidR="00B8526C" w:rsidRDefault="00B8526C" w:rsidP="009026A2"/>
    <w:p w14:paraId="37A029C9" w14:textId="166FD5EB" w:rsidR="00B8526C" w:rsidRDefault="00B8526C" w:rsidP="009026A2"/>
    <w:p w14:paraId="5B6E604D" w14:textId="5D995A2F" w:rsidR="00B8526C" w:rsidRDefault="00B8526C" w:rsidP="009026A2"/>
    <w:p w14:paraId="7A6B3B67" w14:textId="7ED2C631" w:rsidR="00B8526C" w:rsidRDefault="00B8526C" w:rsidP="009026A2"/>
    <w:p w14:paraId="770A35AA" w14:textId="5DB9C24D" w:rsidR="00B8526C" w:rsidRDefault="00B8526C" w:rsidP="009026A2"/>
    <w:p w14:paraId="3A5FF471" w14:textId="77777777" w:rsidR="00B8526C" w:rsidRPr="00F84DCD" w:rsidRDefault="00B8526C" w:rsidP="009026A2">
      <w:pPr>
        <w:rPr>
          <w:i/>
          <w:iCs/>
          <w:color w:val="5B9BD5"/>
        </w:rPr>
      </w:pPr>
    </w:p>
    <w:p w14:paraId="79936633" w14:textId="22B1DC7C" w:rsidR="006719D3" w:rsidRDefault="006719D3" w:rsidP="00483A69"/>
    <w:p w14:paraId="26C4B115" w14:textId="70034385" w:rsidR="006719D3" w:rsidRDefault="006719D3" w:rsidP="006719D3">
      <w:pPr>
        <w:jc w:val="center"/>
      </w:pPr>
      <w:r w:rsidRPr="00AF526C">
        <w:rPr>
          <w:i/>
          <w:iCs/>
          <w:sz w:val="16"/>
          <w:szCs w:val="16"/>
        </w:rPr>
        <w:t xml:space="preserve">Obrázek č. </w:t>
      </w:r>
      <w:r>
        <w:rPr>
          <w:i/>
          <w:iCs/>
          <w:sz w:val="16"/>
          <w:szCs w:val="16"/>
        </w:rPr>
        <w:t>11</w:t>
      </w:r>
      <w:r w:rsidRPr="00AF526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Schéma zapojení</w:t>
      </w:r>
    </w:p>
    <w:p w14:paraId="73D05F9C" w14:textId="77777777" w:rsidR="00483A69" w:rsidRDefault="00B8449A" w:rsidP="001F423D">
      <w:pPr>
        <w:pStyle w:val="Nadpis1"/>
        <w:numPr>
          <w:ilvl w:val="0"/>
          <w:numId w:val="0"/>
        </w:numPr>
        <w:ind w:left="360" w:hanging="360"/>
      </w:pPr>
      <w:bookmarkStart w:id="54" w:name="_Toc62425065"/>
      <w:r>
        <w:rPr>
          <w:rStyle w:val="NadpisChar"/>
        </w:rPr>
        <w:lastRenderedPageBreak/>
        <w:t>Závěr</w:t>
      </w:r>
      <w:bookmarkEnd w:id="54"/>
    </w:p>
    <w:p w14:paraId="1BF0DC29" w14:textId="6498952E" w:rsidR="001F423D" w:rsidRDefault="00FD06F4" w:rsidP="001F423D">
      <w:r>
        <w:t xml:space="preserve">Cílem projektu bylo vytvořit funkční robotické rameno, které by se dokázalo </w:t>
      </w:r>
      <w:r w:rsidR="00F07C53">
        <w:t>po</w:t>
      </w:r>
      <w:r>
        <w:t>h</w:t>
      </w:r>
      <w:r w:rsidR="00F07C53">
        <w:t>y</w:t>
      </w:r>
      <w:r>
        <w:t>b</w:t>
      </w:r>
      <w:r w:rsidR="00F07C53">
        <w:t>ov</w:t>
      </w:r>
      <w:r>
        <w:t>at pomocí joysticků anebo grafického uživatelského rozhraní</w:t>
      </w:r>
      <w:r w:rsidR="00EA3E74">
        <w:t xml:space="preserve"> a mohlo sloužit k edukačním účelům</w:t>
      </w:r>
      <w:r>
        <w:t>. Všechny mé cíle byly splněny a zařízení funguje bez problému.</w:t>
      </w:r>
    </w:p>
    <w:p w14:paraId="303EE311" w14:textId="68242BDF" w:rsidR="00FD06F4" w:rsidRDefault="00EA3E74" w:rsidP="001F423D">
      <w:r>
        <w:t xml:space="preserve">Do budoucna bych chtěl vylepšit pohyb pomocí trigonometrických vzorců a zprovoznit inverzní kinematiku. Zakoupil jsem </w:t>
      </w:r>
      <w:proofErr w:type="spellStart"/>
      <w:r>
        <w:t>bluetooth</w:t>
      </w:r>
      <w:proofErr w:type="spellEnd"/>
      <w:r>
        <w:t xml:space="preserve"> modul HC-05, takže by bylo možné vylepšení o ovládání pomocí mobilní aplikace, také lze vytvořit ovládání pomocí webové stránky, další možností je vytvoření konstrukce ramene vytištěné na 3D tiskárně.</w:t>
      </w:r>
      <w:r w:rsidR="006106DB">
        <w:t xml:space="preserve"> V současné době pracuji na funkci      </w:t>
      </w:r>
      <w:proofErr w:type="spellStart"/>
      <w:r w:rsidR="006106DB">
        <w:t>Record</w:t>
      </w:r>
      <w:proofErr w:type="spellEnd"/>
      <w:r w:rsidR="006106DB">
        <w:t xml:space="preserve"> and Play, robot díky této funkci po </w:t>
      </w:r>
      <w:r w:rsidR="00B8526C">
        <w:t>stisknutí</w:t>
      </w:r>
      <w:r w:rsidR="006106DB">
        <w:t xml:space="preserve"> tlačítka nahraje pohyb a stiskem druhého tlačítka pohyb začne opakovat.</w:t>
      </w:r>
    </w:p>
    <w:p w14:paraId="39A6424D" w14:textId="77777777" w:rsidR="00EA3E74" w:rsidRDefault="00EA3E74" w:rsidP="001F423D"/>
    <w:p w14:paraId="3A4A58CB" w14:textId="1D8B1F63" w:rsidR="00EA3E74" w:rsidRDefault="00EA3E74" w:rsidP="001F423D">
      <w:r>
        <w:t xml:space="preserve">GitHub: </w:t>
      </w:r>
      <w:r w:rsidRPr="00EA3E74">
        <w:t>https://github.com/michalsemenisin/zaverecny_projekt</w:t>
      </w:r>
    </w:p>
    <w:p w14:paraId="1CF6E892" w14:textId="77777777" w:rsidR="00AB18DA" w:rsidRDefault="00AB18DA" w:rsidP="00D04AE6"/>
    <w:p w14:paraId="4744F850" w14:textId="77777777" w:rsidR="00E15D00" w:rsidRDefault="00E15D00" w:rsidP="006E2B97"/>
    <w:p w14:paraId="3BF6F5A5" w14:textId="77777777" w:rsidR="00802D4F" w:rsidRDefault="00802D4F"/>
    <w:p w14:paraId="0C3A99F4" w14:textId="77777777" w:rsidR="00F03DA6" w:rsidRDefault="00F03DA6">
      <w:pPr>
        <w:pStyle w:val="Nadpis"/>
        <w:rPr>
          <w:rStyle w:val="Pokec"/>
        </w:rPr>
      </w:pPr>
      <w:bookmarkStart w:id="55" w:name="_Toc37577735"/>
      <w:bookmarkStart w:id="56" w:name="_Toc88120446"/>
      <w:bookmarkStart w:id="57" w:name="_Toc88120683"/>
      <w:bookmarkStart w:id="58" w:name="_Toc88120895"/>
      <w:bookmarkStart w:id="59" w:name="_Toc88120999"/>
      <w:bookmarkStart w:id="60" w:name="_Toc88121042"/>
      <w:bookmarkStart w:id="61" w:name="_Toc88121179"/>
      <w:bookmarkStart w:id="62" w:name="_Toc88121553"/>
      <w:bookmarkStart w:id="63" w:name="_Toc88121610"/>
      <w:bookmarkStart w:id="64" w:name="_Toc88121748"/>
      <w:bookmarkStart w:id="65" w:name="_Toc88122014"/>
      <w:bookmarkStart w:id="66" w:name="_Toc88124619"/>
      <w:bookmarkStart w:id="67" w:name="_Toc88124656"/>
      <w:bookmarkStart w:id="68" w:name="_Toc88124806"/>
      <w:bookmarkStart w:id="69" w:name="_Toc88125789"/>
      <w:bookmarkStart w:id="70" w:name="_Toc88126309"/>
      <w:bookmarkStart w:id="71" w:name="_Toc88126460"/>
      <w:bookmarkStart w:id="72" w:name="_Toc88126527"/>
      <w:bookmarkStart w:id="73" w:name="_Toc88126556"/>
      <w:bookmarkStart w:id="74" w:name="_Toc88126772"/>
      <w:bookmarkStart w:id="75" w:name="_Toc88126862"/>
      <w:bookmarkStart w:id="76" w:name="_Toc88127103"/>
      <w:bookmarkStart w:id="77" w:name="_Toc88127146"/>
      <w:bookmarkStart w:id="78" w:name="_Toc88128511"/>
      <w:bookmarkStart w:id="79" w:name="_Toc107634153"/>
      <w:bookmarkStart w:id="80" w:name="_Toc107635188"/>
      <w:bookmarkStart w:id="81" w:name="_Toc107635228"/>
      <w:bookmarkStart w:id="82" w:name="_Toc107635245"/>
      <w:bookmarkStart w:id="83" w:name="_Toc62425066"/>
      <w:r>
        <w:lastRenderedPageBreak/>
        <w:t>Seznam použit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r w:rsidR="00802D4F">
        <w:t>ýCH INFORMAČNÍCH ZDROJů</w:t>
      </w:r>
      <w:bookmarkEnd w:id="83"/>
    </w:p>
    <w:p w14:paraId="3F30E568" w14:textId="4A8F54AB" w:rsidR="003652EE" w:rsidRDefault="00F03DA6" w:rsidP="003652EE">
      <w:pPr>
        <w:pStyle w:val="Literatura"/>
        <w:jc w:val="left"/>
      </w:pPr>
      <w:bookmarkStart w:id="84" w:name="_Ref94455389"/>
      <w:r>
        <w:t>[</w:t>
      </w:r>
      <w:fldSimple w:instr=" SEQ [ \* ARABIC ">
        <w:r w:rsidR="009C195C">
          <w:rPr>
            <w:noProof/>
          </w:rPr>
          <w:t>1</w:t>
        </w:r>
      </w:fldSimple>
      <w:bookmarkEnd w:id="84"/>
      <w:r>
        <w:t>]</w:t>
      </w:r>
      <w:r w:rsidR="003652EE">
        <w:tab/>
      </w:r>
      <w:r w:rsidR="003652EE">
        <w:tab/>
      </w:r>
      <w:r w:rsidR="00DD5ED9">
        <w:rPr>
          <w:rFonts w:ascii="Arial" w:hAnsi="Arial" w:cs="Arial"/>
          <w:i/>
          <w:iCs/>
          <w:color w:val="212529"/>
          <w:shd w:val="clear" w:color="auto" w:fill="FFFFFF"/>
        </w:rPr>
        <w:t xml:space="preserve">Joystick </w:t>
      </w:r>
      <w:proofErr w:type="spellStart"/>
      <w:r w:rsidR="00DD5ED9">
        <w:rPr>
          <w:rFonts w:ascii="Arial" w:hAnsi="Arial" w:cs="Arial"/>
          <w:i/>
          <w:iCs/>
          <w:color w:val="212529"/>
          <w:shd w:val="clear" w:color="auto" w:fill="FFFFFF"/>
        </w:rPr>
        <w:t>control</w:t>
      </w:r>
      <w:proofErr w:type="spellEnd"/>
      <w:r w:rsidR="00DD5ED9">
        <w:rPr>
          <w:rFonts w:ascii="Arial" w:hAnsi="Arial" w:cs="Arial"/>
          <w:color w:val="212529"/>
          <w:shd w:val="clear" w:color="auto" w:fill="FFFFFF"/>
        </w:rPr>
        <w:t> [online]. [cit. 2021-01-18]. Dostupné z: https://create.arduino.cc/projecthub/RiddledExistence/controlling-a-servo-motor-with-thumb-joystick-46a4d3</w:t>
      </w:r>
    </w:p>
    <w:p w14:paraId="51DD905C" w14:textId="4C59CC6B" w:rsidR="003652EE" w:rsidRPr="003652EE" w:rsidRDefault="003652EE" w:rsidP="003652EE">
      <w:pPr>
        <w:pStyle w:val="Literatura"/>
        <w:jc w:val="left"/>
        <w:rPr>
          <w:lang w:val="en-US"/>
        </w:rPr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DD5ED9">
        <w:rPr>
          <w:rFonts w:ascii="Arial" w:hAnsi="Arial" w:cs="Arial"/>
          <w:i/>
          <w:iCs/>
          <w:color w:val="212529"/>
          <w:shd w:val="clear" w:color="auto" w:fill="FFFFFF"/>
        </w:rPr>
        <w:t>Servo</w:t>
      </w:r>
      <w:proofErr w:type="spellEnd"/>
      <w:r w:rsidR="00DD5ED9"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 w:rsidR="00DD5ED9">
        <w:rPr>
          <w:rFonts w:ascii="Arial" w:hAnsi="Arial" w:cs="Arial"/>
          <w:i/>
          <w:iCs/>
          <w:color w:val="212529"/>
          <w:shd w:val="clear" w:color="auto" w:fill="FFFFFF"/>
        </w:rPr>
        <w:t>control</w:t>
      </w:r>
      <w:proofErr w:type="spellEnd"/>
      <w:r w:rsidR="00DD5ED9">
        <w:rPr>
          <w:rFonts w:ascii="Arial" w:hAnsi="Arial" w:cs="Arial"/>
          <w:color w:val="212529"/>
          <w:shd w:val="clear" w:color="auto" w:fill="FFFFFF"/>
        </w:rPr>
        <w:t> [online]. [cit. 2021-01-18]. Dostupné z: https://howtomechatronics.com/how-it-works/how-servo-motors-work-how-to-control-servos-using-arduino/</w:t>
      </w:r>
    </w:p>
    <w:p w14:paraId="3BF8017F" w14:textId="31972E01"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</w:r>
      <w:r w:rsidR="00CD59FD">
        <w:rPr>
          <w:rFonts w:ascii="Arial" w:hAnsi="Arial" w:cs="Arial"/>
          <w:i/>
          <w:iCs/>
          <w:color w:val="212529"/>
          <w:shd w:val="clear" w:color="auto" w:fill="FFFFFF"/>
        </w:rPr>
        <w:t xml:space="preserve">Python </w:t>
      </w:r>
      <w:proofErr w:type="spellStart"/>
      <w:r w:rsidR="00CD59FD">
        <w:rPr>
          <w:rFonts w:ascii="Arial" w:hAnsi="Arial" w:cs="Arial"/>
          <w:i/>
          <w:iCs/>
          <w:color w:val="212529"/>
          <w:shd w:val="clear" w:color="auto" w:fill="FFFFFF"/>
        </w:rPr>
        <w:t>gui</w:t>
      </w:r>
      <w:proofErr w:type="spellEnd"/>
      <w:r w:rsidR="00CD59FD">
        <w:rPr>
          <w:rFonts w:ascii="Arial" w:hAnsi="Arial" w:cs="Arial"/>
          <w:color w:val="212529"/>
          <w:shd w:val="clear" w:color="auto" w:fill="FFFFFF"/>
        </w:rPr>
        <w:t> [online]. [cit. 2021-01-18]. Dostupné z: http://arduinolearning.com/code/led-control-with-arduino-and-python-tkinter.php</w:t>
      </w:r>
    </w:p>
    <w:p w14:paraId="345E4A71" w14:textId="1CCB6A3D" w:rsidR="00F03DA6" w:rsidRPr="00CD59FD" w:rsidRDefault="003652EE" w:rsidP="003652EE">
      <w:pPr>
        <w:pStyle w:val="Literatura"/>
        <w:jc w:val="left"/>
        <w:rPr>
          <w:rFonts w:ascii="Arial" w:hAnsi="Arial" w:cs="Arial"/>
          <w:i/>
          <w:iCs/>
          <w:color w:val="212529"/>
          <w:shd w:val="clear" w:color="auto" w:fill="FFFFFF"/>
        </w:rPr>
      </w:pPr>
      <w:r>
        <w:rPr>
          <w:lang w:val="en-US"/>
        </w:rPr>
        <w:t>[4]</w:t>
      </w:r>
      <w:r>
        <w:tab/>
      </w:r>
      <w:r>
        <w:tab/>
      </w:r>
      <w:r w:rsidR="00CD59FD">
        <w:rPr>
          <w:rFonts w:ascii="Arial" w:hAnsi="Arial" w:cs="Arial"/>
          <w:i/>
          <w:iCs/>
          <w:color w:val="212529"/>
          <w:shd w:val="clear" w:color="auto" w:fill="FFFFFF"/>
        </w:rPr>
        <w:t>Seznámení</w:t>
      </w:r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 xml:space="preserve"> s </w:t>
      </w:r>
      <w:proofErr w:type="spellStart"/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>Arduinem</w:t>
      </w:r>
      <w:proofErr w:type="spellEnd"/>
      <w:r w:rsidR="00CD59FD">
        <w:rPr>
          <w:rFonts w:ascii="Arial" w:hAnsi="Arial" w:cs="Arial"/>
          <w:i/>
          <w:iCs/>
          <w:color w:val="212529"/>
          <w:shd w:val="clear" w:color="auto" w:fill="FFFFFF"/>
        </w:rPr>
        <w:t> [online]. 2016 [cit. 2021-01-18</w:t>
      </w:r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>]. Dostupné z: https://navody.dratek.cz/zaciname-s-arduinem/</w:t>
      </w:r>
    </w:p>
    <w:p w14:paraId="0DAFC632" w14:textId="5E6192DB" w:rsidR="000F1F8E" w:rsidRDefault="003652EE" w:rsidP="00292A04">
      <w:pPr>
        <w:pStyle w:val="Literatura"/>
        <w:jc w:val="left"/>
        <w:rPr>
          <w:rFonts w:ascii="Arial" w:hAnsi="Arial" w:cs="Arial"/>
          <w:i/>
          <w:iCs/>
          <w:color w:val="212529"/>
          <w:shd w:val="clear" w:color="auto" w:fill="FFFFFF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bookmarkStart w:id="85" w:name="_Toc37577739"/>
      <w:bookmarkStart w:id="86" w:name="_Toc88120450"/>
      <w:bookmarkStart w:id="87" w:name="_Toc88120687"/>
      <w:bookmarkStart w:id="88" w:name="_Toc88120899"/>
      <w:bookmarkStart w:id="89" w:name="_Toc88121003"/>
      <w:bookmarkStart w:id="90" w:name="_Toc88121046"/>
      <w:bookmarkStart w:id="91" w:name="_Toc88121183"/>
      <w:bookmarkStart w:id="92" w:name="_Toc88121557"/>
      <w:bookmarkStart w:id="93" w:name="_Toc88121614"/>
      <w:bookmarkStart w:id="94" w:name="_Toc88121752"/>
      <w:bookmarkStart w:id="95" w:name="_Toc88122018"/>
      <w:bookmarkStart w:id="96" w:name="_Toc88124623"/>
      <w:bookmarkStart w:id="97" w:name="_Toc88124660"/>
      <w:bookmarkStart w:id="98" w:name="_Toc88124810"/>
      <w:bookmarkStart w:id="99" w:name="_Toc88125793"/>
      <w:bookmarkStart w:id="100" w:name="_Toc88126313"/>
      <w:bookmarkStart w:id="101" w:name="_Toc88126464"/>
      <w:bookmarkStart w:id="102" w:name="_Toc88126531"/>
      <w:bookmarkStart w:id="103" w:name="_Toc88126560"/>
      <w:bookmarkStart w:id="104" w:name="_Toc88126776"/>
      <w:bookmarkStart w:id="105" w:name="_Toc88126866"/>
      <w:bookmarkStart w:id="106" w:name="_Toc88127107"/>
      <w:bookmarkStart w:id="107" w:name="_Toc88127150"/>
      <w:bookmarkStart w:id="108" w:name="_Toc88128515"/>
      <w:bookmarkStart w:id="109" w:name="_Toc107634157"/>
      <w:bookmarkStart w:id="110" w:name="_Toc107635192"/>
      <w:bookmarkStart w:id="111" w:name="_Toc107635232"/>
      <w:bookmarkStart w:id="112" w:name="_Toc107635249"/>
      <w:proofErr w:type="spellStart"/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>Robotic</w:t>
      </w:r>
      <w:proofErr w:type="spellEnd"/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>arm</w:t>
      </w:r>
      <w:proofErr w:type="spellEnd"/>
      <w:r w:rsidR="00CD59FD" w:rsidRPr="00CD59FD">
        <w:rPr>
          <w:rFonts w:ascii="Arial" w:hAnsi="Arial" w:cs="Arial"/>
          <w:i/>
          <w:iCs/>
          <w:color w:val="212529"/>
          <w:shd w:val="clear" w:color="auto" w:fill="FFFFFF"/>
        </w:rPr>
        <w:t xml:space="preserve"> [online]. [cit. 2021-01-18]. Dostupné z: </w:t>
      </w:r>
      <w:hyperlink r:id="rId26" w:history="1">
        <w:r w:rsidR="00CD59FD" w:rsidRPr="002A4E0E">
          <w:rPr>
            <w:rStyle w:val="Hypertextovodkaz"/>
            <w:rFonts w:ascii="Arial" w:hAnsi="Arial" w:cs="Arial"/>
            <w:i/>
            <w:iCs/>
            <w:shd w:val="clear" w:color="auto" w:fill="FFFFFF"/>
          </w:rPr>
          <w:t>https://create.arduino.cc/projecthub/gmel31/most-simple-robot-arm-out-there-easy-3912f1</w:t>
        </w:r>
      </w:hyperlink>
    </w:p>
    <w:p w14:paraId="1EF62957" w14:textId="6EFC7E60" w:rsidR="00292A04" w:rsidRPr="00CD59FD" w:rsidRDefault="00CD59FD" w:rsidP="00CD59FD">
      <w:pPr>
        <w:pStyle w:val="Literatura"/>
        <w:jc w:val="left"/>
        <w:rPr>
          <w:rFonts w:ascii="Arial" w:hAnsi="Arial" w:cs="Arial"/>
          <w:i/>
          <w:iCs/>
          <w:color w:val="212529"/>
          <w:shd w:val="clear" w:color="auto" w:fill="FFFFFF"/>
        </w:rPr>
      </w:pPr>
      <w:r>
        <w:rPr>
          <w:bCs/>
        </w:rPr>
        <w:t>[6</w:t>
      </w:r>
      <w:r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proofErr w:type="spellStart"/>
      <w:r w:rsidRPr="00CD59FD">
        <w:rPr>
          <w:rFonts w:ascii="Arial" w:hAnsi="Arial" w:cs="Arial"/>
          <w:i/>
          <w:iCs/>
          <w:color w:val="212529"/>
          <w:shd w:val="clear" w:color="auto" w:fill="FFFFFF"/>
        </w:rPr>
        <w:t>Robotic</w:t>
      </w:r>
      <w:proofErr w:type="spellEnd"/>
      <w:r w:rsidRPr="00CD59FD"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 w:rsidRPr="00CD59FD">
        <w:rPr>
          <w:rFonts w:ascii="Arial" w:hAnsi="Arial" w:cs="Arial"/>
          <w:i/>
          <w:iCs/>
          <w:color w:val="212529"/>
          <w:shd w:val="clear" w:color="auto" w:fill="FFFFFF"/>
        </w:rPr>
        <w:t>arm</w:t>
      </w:r>
      <w:proofErr w:type="spellEnd"/>
      <w:r w:rsidRPr="00CD59FD">
        <w:rPr>
          <w:rFonts w:ascii="Arial" w:hAnsi="Arial" w:cs="Arial"/>
          <w:i/>
          <w:iCs/>
          <w:color w:val="212529"/>
          <w:shd w:val="clear" w:color="auto" w:fill="FFFFFF"/>
        </w:rPr>
        <w:t> [online]. [cit. 2021-01-18]. Dostupné z: https://github.com/netlabtoolkit/VarSpeedServo</w:t>
      </w:r>
    </w:p>
    <w:p w14:paraId="627C9714" w14:textId="77777777" w:rsidR="00292A04" w:rsidRDefault="00292A04" w:rsidP="00292A04">
      <w:pPr>
        <w:pStyle w:val="Literatura"/>
        <w:jc w:val="left"/>
        <w:rPr>
          <w:bCs/>
        </w:rPr>
      </w:pPr>
    </w:p>
    <w:p w14:paraId="0FC72E19" w14:textId="77777777" w:rsidR="00292A04" w:rsidRPr="002B4C1A" w:rsidRDefault="00292A04" w:rsidP="00292A04">
      <w:pPr>
        <w:pStyle w:val="Literatura"/>
        <w:ind w:left="0" w:firstLine="0"/>
        <w:jc w:val="left"/>
        <w:rPr>
          <w:rStyle w:val="Zdraznnintenzivn"/>
          <w:bCs/>
          <w:i w:val="0"/>
          <w:iCs w:val="0"/>
          <w:color w:val="auto"/>
        </w:rPr>
        <w:sectPr w:rsidR="00292A04" w:rsidRPr="002B4C1A" w:rsidSect="00FE5C6E">
          <w:headerReference w:type="default" r:id="rId27"/>
          <w:footerReference w:type="default" r:id="rId28"/>
          <w:type w:val="continuous"/>
          <w:pgSz w:w="11907" w:h="16840" w:code="9"/>
          <w:pgMar w:top="1701" w:right="1134" w:bottom="1134" w:left="567" w:header="851" w:footer="709" w:gutter="851"/>
          <w:cols w:space="708"/>
        </w:sectPr>
      </w:pPr>
    </w:p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p w14:paraId="15A33129" w14:textId="77777777" w:rsidR="00292A04" w:rsidRPr="002B4C1A" w:rsidRDefault="00292A04" w:rsidP="00292A04">
      <w:pPr>
        <w:rPr>
          <w:b/>
          <w:sz w:val="28"/>
          <w:szCs w:val="28"/>
        </w:rPr>
      </w:pPr>
    </w:p>
    <w:sectPr w:rsidR="00292A04" w:rsidRPr="002B4C1A" w:rsidSect="000F1F8E">
      <w:headerReference w:type="default" r:id="rId29"/>
      <w:footerReference w:type="default" r:id="rId30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DB143" w14:textId="77777777" w:rsidR="00F3276A" w:rsidRDefault="00F3276A">
      <w:r>
        <w:separator/>
      </w:r>
    </w:p>
    <w:p w14:paraId="43A63839" w14:textId="77777777" w:rsidR="00F3276A" w:rsidRDefault="00F3276A"/>
  </w:endnote>
  <w:endnote w:type="continuationSeparator" w:id="0">
    <w:p w14:paraId="3ACD01B7" w14:textId="77777777" w:rsidR="00F3276A" w:rsidRDefault="00F3276A">
      <w:r>
        <w:continuationSeparator/>
      </w:r>
    </w:p>
    <w:p w14:paraId="65C7948E" w14:textId="77777777" w:rsidR="00F3276A" w:rsidRDefault="00F32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32DE7" w14:textId="77777777" w:rsidR="00B8526C" w:rsidRDefault="00B8526C">
    <w:pPr>
      <w:pStyle w:val="Zpat"/>
      <w:jc w:val="center"/>
    </w:pPr>
  </w:p>
  <w:p w14:paraId="5B34C272" w14:textId="77777777" w:rsidR="00B8526C" w:rsidRDefault="00B8526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93797" w14:textId="77777777" w:rsidR="00B8526C" w:rsidRPr="00FF6F58" w:rsidRDefault="00B8526C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>
      <w:rPr>
        <w:b/>
        <w:noProof/>
      </w:rPr>
      <w:t>14</w:t>
    </w:r>
    <w:r w:rsidRPr="00FF6F58">
      <w:rPr>
        <w:b/>
      </w:rPr>
      <w:fldChar w:fldCharType="end"/>
    </w:r>
  </w:p>
  <w:p w14:paraId="0526601E" w14:textId="77777777" w:rsidR="00B8526C" w:rsidRDefault="00B8526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62B8C0" w14:textId="77777777" w:rsidR="00B8526C" w:rsidRDefault="00B8526C">
    <w:pPr>
      <w:pStyle w:val="Zpat"/>
      <w:jc w:val="center"/>
    </w:pPr>
  </w:p>
  <w:p w14:paraId="1E56693E" w14:textId="77777777" w:rsidR="00B8526C" w:rsidRDefault="00B8526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0257E" w14:textId="77777777" w:rsidR="00F3276A" w:rsidRDefault="00F3276A">
      <w:r>
        <w:separator/>
      </w:r>
    </w:p>
    <w:p w14:paraId="56DB2545" w14:textId="77777777" w:rsidR="00F3276A" w:rsidRDefault="00F3276A"/>
  </w:footnote>
  <w:footnote w:type="continuationSeparator" w:id="0">
    <w:p w14:paraId="7B08F3DB" w14:textId="77777777" w:rsidR="00F3276A" w:rsidRDefault="00F3276A">
      <w:r>
        <w:continuationSeparator/>
      </w:r>
    </w:p>
    <w:p w14:paraId="21800ECC" w14:textId="77777777" w:rsidR="00F3276A" w:rsidRDefault="00F32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9EA44" w14:textId="77777777" w:rsidR="00B8526C" w:rsidRDefault="00B8526C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567AB" w14:textId="6AFC2878" w:rsidR="00B8526C" w:rsidRDefault="00B8526C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>
      <w:rPr>
        <w:b w:val="0"/>
        <w:sz w:val="20"/>
        <w:szCs w:val="20"/>
      </w:rPr>
      <w:t>Michal Semenišín</w:t>
    </w:r>
    <w:r w:rsidRPr="000F1F8E">
      <w:rPr>
        <w:b w:val="0"/>
        <w:sz w:val="20"/>
        <w:szCs w:val="20"/>
      </w:rPr>
      <w:t xml:space="preserve">, </w:t>
    </w:r>
    <w:r>
      <w:rPr>
        <w:b w:val="0"/>
        <w:sz w:val="20"/>
        <w:szCs w:val="20"/>
      </w:rPr>
      <w:t>IT4, 2020/2021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23F20" w14:textId="77777777" w:rsidR="00B8526C" w:rsidRPr="000F1F8E" w:rsidRDefault="00B8526C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759C"/>
    <w:multiLevelType w:val="multilevel"/>
    <w:tmpl w:val="93EC28B8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  <w:color w:val="000000" w:themeColor="text1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38D32CC"/>
    <w:multiLevelType w:val="hybridMultilevel"/>
    <w:tmpl w:val="0D3289E4"/>
    <w:lvl w:ilvl="0" w:tplc="0405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064C18"/>
    <w:multiLevelType w:val="multilevel"/>
    <w:tmpl w:val="DD045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223202FB"/>
    <w:multiLevelType w:val="multilevel"/>
    <w:tmpl w:val="116A7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9D75743"/>
    <w:multiLevelType w:val="hybridMultilevel"/>
    <w:tmpl w:val="F3D83C82"/>
    <w:lvl w:ilvl="0" w:tplc="0405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BD37921"/>
    <w:multiLevelType w:val="multilevel"/>
    <w:tmpl w:val="4DF6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EF7068"/>
    <w:multiLevelType w:val="multilevel"/>
    <w:tmpl w:val="33CA4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B6C37"/>
    <w:multiLevelType w:val="multilevel"/>
    <w:tmpl w:val="7F2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042A27"/>
    <w:multiLevelType w:val="hybridMultilevel"/>
    <w:tmpl w:val="C9346B6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D32335"/>
    <w:multiLevelType w:val="hybridMultilevel"/>
    <w:tmpl w:val="A92A2B3C"/>
    <w:lvl w:ilvl="0" w:tplc="040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3117EC1"/>
    <w:multiLevelType w:val="multilevel"/>
    <w:tmpl w:val="E7C8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12743C"/>
    <w:multiLevelType w:val="multilevel"/>
    <w:tmpl w:val="DDE2E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A74DF5"/>
    <w:multiLevelType w:val="multilevel"/>
    <w:tmpl w:val="FD5EA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AD4355"/>
    <w:multiLevelType w:val="multilevel"/>
    <w:tmpl w:val="92E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0"/>
  </w:num>
  <w:num w:numId="3">
    <w:abstractNumId w:val="5"/>
  </w:num>
  <w:num w:numId="4">
    <w:abstractNumId w:val="18"/>
  </w:num>
  <w:num w:numId="5">
    <w:abstractNumId w:val="9"/>
  </w:num>
  <w:num w:numId="6">
    <w:abstractNumId w:val="12"/>
  </w:num>
  <w:num w:numId="7">
    <w:abstractNumId w:val="3"/>
  </w:num>
  <w:num w:numId="8">
    <w:abstractNumId w:val="13"/>
  </w:num>
  <w:num w:numId="9">
    <w:abstractNumId w:val="1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5"/>
  </w:num>
  <w:num w:numId="18">
    <w:abstractNumId w:val="16"/>
  </w:num>
  <w:num w:numId="19">
    <w:abstractNumId w:val="0"/>
  </w:num>
  <w:num w:numId="20">
    <w:abstractNumId w:val="0"/>
  </w:num>
  <w:num w:numId="21">
    <w:abstractNumId w:val="0"/>
  </w:num>
  <w:num w:numId="22">
    <w:abstractNumId w:val="11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2"/>
  </w:num>
  <w:num w:numId="28">
    <w:abstractNumId w:val="4"/>
  </w:num>
  <w:num w:numId="29">
    <w:abstractNumId w:val="14"/>
  </w:num>
  <w:num w:numId="30">
    <w:abstractNumId w:val="0"/>
  </w:num>
  <w:num w:numId="31">
    <w:abstractNumId w:val="10"/>
  </w:num>
  <w:num w:numId="32">
    <w:abstractNumId w:val="17"/>
  </w:num>
  <w:num w:numId="33">
    <w:abstractNumId w:val="0"/>
  </w:num>
  <w:num w:numId="34">
    <w:abstractNumId w:val="7"/>
  </w:num>
  <w:num w:numId="35">
    <w:abstractNumId w:val="8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A8"/>
    <w:rsid w:val="00016EF0"/>
    <w:rsid w:val="00022F0F"/>
    <w:rsid w:val="000236A1"/>
    <w:rsid w:val="00036567"/>
    <w:rsid w:val="00037D87"/>
    <w:rsid w:val="000413E3"/>
    <w:rsid w:val="0004251A"/>
    <w:rsid w:val="00042B7E"/>
    <w:rsid w:val="00044FFB"/>
    <w:rsid w:val="00046525"/>
    <w:rsid w:val="00047AFE"/>
    <w:rsid w:val="00053053"/>
    <w:rsid w:val="00055845"/>
    <w:rsid w:val="00057628"/>
    <w:rsid w:val="00061816"/>
    <w:rsid w:val="000624AB"/>
    <w:rsid w:val="00065FB9"/>
    <w:rsid w:val="00070217"/>
    <w:rsid w:val="00070B13"/>
    <w:rsid w:val="00071ADE"/>
    <w:rsid w:val="00077231"/>
    <w:rsid w:val="00081C11"/>
    <w:rsid w:val="00083D2D"/>
    <w:rsid w:val="00085029"/>
    <w:rsid w:val="00093D8D"/>
    <w:rsid w:val="000A1362"/>
    <w:rsid w:val="000A3610"/>
    <w:rsid w:val="000A7C3D"/>
    <w:rsid w:val="000B0B27"/>
    <w:rsid w:val="000B2AAF"/>
    <w:rsid w:val="000B40C6"/>
    <w:rsid w:val="000B7BA5"/>
    <w:rsid w:val="000C01E3"/>
    <w:rsid w:val="000C50B5"/>
    <w:rsid w:val="000C785F"/>
    <w:rsid w:val="000D6C05"/>
    <w:rsid w:val="000F1224"/>
    <w:rsid w:val="000F1F8E"/>
    <w:rsid w:val="000F400B"/>
    <w:rsid w:val="000F4B27"/>
    <w:rsid w:val="000F5ED1"/>
    <w:rsid w:val="000F5F9A"/>
    <w:rsid w:val="00103340"/>
    <w:rsid w:val="001056DB"/>
    <w:rsid w:val="00106D4A"/>
    <w:rsid w:val="0011074A"/>
    <w:rsid w:val="00110C40"/>
    <w:rsid w:val="001117A0"/>
    <w:rsid w:val="00112C03"/>
    <w:rsid w:val="00122602"/>
    <w:rsid w:val="0012399F"/>
    <w:rsid w:val="00123FC1"/>
    <w:rsid w:val="00125206"/>
    <w:rsid w:val="0012612A"/>
    <w:rsid w:val="00131D49"/>
    <w:rsid w:val="00133405"/>
    <w:rsid w:val="00136EF9"/>
    <w:rsid w:val="00137BB1"/>
    <w:rsid w:val="00145B11"/>
    <w:rsid w:val="00157365"/>
    <w:rsid w:val="001676A8"/>
    <w:rsid w:val="00167C14"/>
    <w:rsid w:val="00171315"/>
    <w:rsid w:val="00171FCE"/>
    <w:rsid w:val="00176A0D"/>
    <w:rsid w:val="00177551"/>
    <w:rsid w:val="00177722"/>
    <w:rsid w:val="0018016C"/>
    <w:rsid w:val="001930FA"/>
    <w:rsid w:val="001A3ECF"/>
    <w:rsid w:val="001A664C"/>
    <w:rsid w:val="001A7696"/>
    <w:rsid w:val="001B0B56"/>
    <w:rsid w:val="001B32B0"/>
    <w:rsid w:val="001B6F92"/>
    <w:rsid w:val="001C2766"/>
    <w:rsid w:val="001D39EF"/>
    <w:rsid w:val="001D6C1E"/>
    <w:rsid w:val="001D7173"/>
    <w:rsid w:val="001E0A0B"/>
    <w:rsid w:val="001E35EB"/>
    <w:rsid w:val="001E69C1"/>
    <w:rsid w:val="001E736D"/>
    <w:rsid w:val="001E7A1B"/>
    <w:rsid w:val="001F423D"/>
    <w:rsid w:val="002042A0"/>
    <w:rsid w:val="00205FD0"/>
    <w:rsid w:val="002124E4"/>
    <w:rsid w:val="00220AD5"/>
    <w:rsid w:val="00220FAD"/>
    <w:rsid w:val="00225824"/>
    <w:rsid w:val="00227083"/>
    <w:rsid w:val="0022786A"/>
    <w:rsid w:val="002303FE"/>
    <w:rsid w:val="00230592"/>
    <w:rsid w:val="00230768"/>
    <w:rsid w:val="002347CA"/>
    <w:rsid w:val="00240479"/>
    <w:rsid w:val="002417AF"/>
    <w:rsid w:val="00244509"/>
    <w:rsid w:val="0024530C"/>
    <w:rsid w:val="00251258"/>
    <w:rsid w:val="00253E6B"/>
    <w:rsid w:val="002573F6"/>
    <w:rsid w:val="00260829"/>
    <w:rsid w:val="00264AFB"/>
    <w:rsid w:val="0026691E"/>
    <w:rsid w:val="00267BEA"/>
    <w:rsid w:val="00267F9D"/>
    <w:rsid w:val="0027266C"/>
    <w:rsid w:val="002733D6"/>
    <w:rsid w:val="00275D5E"/>
    <w:rsid w:val="00276155"/>
    <w:rsid w:val="002766A2"/>
    <w:rsid w:val="002810D2"/>
    <w:rsid w:val="00281F08"/>
    <w:rsid w:val="00282D64"/>
    <w:rsid w:val="00286700"/>
    <w:rsid w:val="002907FD"/>
    <w:rsid w:val="00292A04"/>
    <w:rsid w:val="00294C06"/>
    <w:rsid w:val="002952B5"/>
    <w:rsid w:val="002968C5"/>
    <w:rsid w:val="002A427D"/>
    <w:rsid w:val="002A592B"/>
    <w:rsid w:val="002A5F37"/>
    <w:rsid w:val="002B4C1A"/>
    <w:rsid w:val="002B5F47"/>
    <w:rsid w:val="002C0623"/>
    <w:rsid w:val="002C087B"/>
    <w:rsid w:val="002C1232"/>
    <w:rsid w:val="002C25BB"/>
    <w:rsid w:val="002C5826"/>
    <w:rsid w:val="002D16EC"/>
    <w:rsid w:val="002D319C"/>
    <w:rsid w:val="002D7560"/>
    <w:rsid w:val="002E5E01"/>
    <w:rsid w:val="002E6779"/>
    <w:rsid w:val="002E7766"/>
    <w:rsid w:val="002F05DB"/>
    <w:rsid w:val="002F09DF"/>
    <w:rsid w:val="002F2FA5"/>
    <w:rsid w:val="002F3109"/>
    <w:rsid w:val="002F6191"/>
    <w:rsid w:val="0030497D"/>
    <w:rsid w:val="003059D0"/>
    <w:rsid w:val="00306B13"/>
    <w:rsid w:val="003111E7"/>
    <w:rsid w:val="003119BB"/>
    <w:rsid w:val="0031455B"/>
    <w:rsid w:val="003162DC"/>
    <w:rsid w:val="00320CEC"/>
    <w:rsid w:val="00331AC0"/>
    <w:rsid w:val="00334127"/>
    <w:rsid w:val="00334454"/>
    <w:rsid w:val="00334DC7"/>
    <w:rsid w:val="0034112A"/>
    <w:rsid w:val="00343069"/>
    <w:rsid w:val="00347B0A"/>
    <w:rsid w:val="00347B28"/>
    <w:rsid w:val="00347CBA"/>
    <w:rsid w:val="00350456"/>
    <w:rsid w:val="00360BE9"/>
    <w:rsid w:val="003635FF"/>
    <w:rsid w:val="00363AEF"/>
    <w:rsid w:val="003652EE"/>
    <w:rsid w:val="00367B72"/>
    <w:rsid w:val="0037663A"/>
    <w:rsid w:val="003813A0"/>
    <w:rsid w:val="003826F1"/>
    <w:rsid w:val="003844A7"/>
    <w:rsid w:val="00384F90"/>
    <w:rsid w:val="00385113"/>
    <w:rsid w:val="00386746"/>
    <w:rsid w:val="00386896"/>
    <w:rsid w:val="003A3F45"/>
    <w:rsid w:val="003A485F"/>
    <w:rsid w:val="003A79E4"/>
    <w:rsid w:val="003B05B9"/>
    <w:rsid w:val="003B2FB6"/>
    <w:rsid w:val="003B385D"/>
    <w:rsid w:val="003B4A0F"/>
    <w:rsid w:val="003B70DD"/>
    <w:rsid w:val="003B72AB"/>
    <w:rsid w:val="003C1D7D"/>
    <w:rsid w:val="003C242E"/>
    <w:rsid w:val="003C3DE2"/>
    <w:rsid w:val="003C4317"/>
    <w:rsid w:val="003C50D5"/>
    <w:rsid w:val="003C60E6"/>
    <w:rsid w:val="003D0465"/>
    <w:rsid w:val="003D04B6"/>
    <w:rsid w:val="003D1D38"/>
    <w:rsid w:val="003D3BC0"/>
    <w:rsid w:val="003D4089"/>
    <w:rsid w:val="003D4D40"/>
    <w:rsid w:val="003D5E45"/>
    <w:rsid w:val="003D65A4"/>
    <w:rsid w:val="003E0BFD"/>
    <w:rsid w:val="003F2953"/>
    <w:rsid w:val="003F3293"/>
    <w:rsid w:val="003F3A58"/>
    <w:rsid w:val="003F58FF"/>
    <w:rsid w:val="00403407"/>
    <w:rsid w:val="00403842"/>
    <w:rsid w:val="00421578"/>
    <w:rsid w:val="00426EE7"/>
    <w:rsid w:val="00436DAF"/>
    <w:rsid w:val="004411CF"/>
    <w:rsid w:val="00452881"/>
    <w:rsid w:val="00453EF5"/>
    <w:rsid w:val="00457063"/>
    <w:rsid w:val="004600D4"/>
    <w:rsid w:val="00463763"/>
    <w:rsid w:val="00463C71"/>
    <w:rsid w:val="004649EC"/>
    <w:rsid w:val="00467C91"/>
    <w:rsid w:val="00470529"/>
    <w:rsid w:val="00470A65"/>
    <w:rsid w:val="0048199F"/>
    <w:rsid w:val="00483191"/>
    <w:rsid w:val="00483A69"/>
    <w:rsid w:val="00483E82"/>
    <w:rsid w:val="00486309"/>
    <w:rsid w:val="0048790E"/>
    <w:rsid w:val="0049313B"/>
    <w:rsid w:val="004A0900"/>
    <w:rsid w:val="004A12E0"/>
    <w:rsid w:val="004B06D5"/>
    <w:rsid w:val="004B3DBE"/>
    <w:rsid w:val="004C174D"/>
    <w:rsid w:val="004C24C6"/>
    <w:rsid w:val="004C528B"/>
    <w:rsid w:val="004C6BB3"/>
    <w:rsid w:val="004D1193"/>
    <w:rsid w:val="004D41BE"/>
    <w:rsid w:val="004D596F"/>
    <w:rsid w:val="004D5ADC"/>
    <w:rsid w:val="004D5E9E"/>
    <w:rsid w:val="004E0BDB"/>
    <w:rsid w:val="004E5365"/>
    <w:rsid w:val="004E5F6A"/>
    <w:rsid w:val="004F2429"/>
    <w:rsid w:val="004F72EE"/>
    <w:rsid w:val="00502D8D"/>
    <w:rsid w:val="00506104"/>
    <w:rsid w:val="0051086C"/>
    <w:rsid w:val="00511898"/>
    <w:rsid w:val="0053461C"/>
    <w:rsid w:val="0053730B"/>
    <w:rsid w:val="0054020D"/>
    <w:rsid w:val="005421A4"/>
    <w:rsid w:val="00542418"/>
    <w:rsid w:val="005516F2"/>
    <w:rsid w:val="0055642C"/>
    <w:rsid w:val="005604AA"/>
    <w:rsid w:val="00560F3D"/>
    <w:rsid w:val="00561B1A"/>
    <w:rsid w:val="005631A8"/>
    <w:rsid w:val="00570161"/>
    <w:rsid w:val="0057090D"/>
    <w:rsid w:val="00570D9F"/>
    <w:rsid w:val="00576A3B"/>
    <w:rsid w:val="0057708E"/>
    <w:rsid w:val="00582DF7"/>
    <w:rsid w:val="0058437D"/>
    <w:rsid w:val="005869EA"/>
    <w:rsid w:val="00587D89"/>
    <w:rsid w:val="005A25EB"/>
    <w:rsid w:val="005A6019"/>
    <w:rsid w:val="005B5FA1"/>
    <w:rsid w:val="005C1FC2"/>
    <w:rsid w:val="005C77AC"/>
    <w:rsid w:val="005D0299"/>
    <w:rsid w:val="005D1576"/>
    <w:rsid w:val="005D5558"/>
    <w:rsid w:val="005D5EFD"/>
    <w:rsid w:val="005F3335"/>
    <w:rsid w:val="005F7674"/>
    <w:rsid w:val="006012BB"/>
    <w:rsid w:val="006022A1"/>
    <w:rsid w:val="006034B0"/>
    <w:rsid w:val="006106DB"/>
    <w:rsid w:val="00610C90"/>
    <w:rsid w:val="00614852"/>
    <w:rsid w:val="00621FEB"/>
    <w:rsid w:val="006221D3"/>
    <w:rsid w:val="006302BF"/>
    <w:rsid w:val="00632A07"/>
    <w:rsid w:val="00643426"/>
    <w:rsid w:val="00650D2F"/>
    <w:rsid w:val="00651A9A"/>
    <w:rsid w:val="0065505C"/>
    <w:rsid w:val="00655FAD"/>
    <w:rsid w:val="006561BB"/>
    <w:rsid w:val="00657ACD"/>
    <w:rsid w:val="00662A2C"/>
    <w:rsid w:val="006719D3"/>
    <w:rsid w:val="00675C95"/>
    <w:rsid w:val="00676A3A"/>
    <w:rsid w:val="00680144"/>
    <w:rsid w:val="00682C23"/>
    <w:rsid w:val="00684BEF"/>
    <w:rsid w:val="00690A51"/>
    <w:rsid w:val="0069464A"/>
    <w:rsid w:val="0069628A"/>
    <w:rsid w:val="006A4A1A"/>
    <w:rsid w:val="006B00F7"/>
    <w:rsid w:val="006C2C63"/>
    <w:rsid w:val="006D1E49"/>
    <w:rsid w:val="006D392D"/>
    <w:rsid w:val="006D6E65"/>
    <w:rsid w:val="006E1E91"/>
    <w:rsid w:val="006E2B97"/>
    <w:rsid w:val="006E31D9"/>
    <w:rsid w:val="006E5DCF"/>
    <w:rsid w:val="006F4A74"/>
    <w:rsid w:val="006F627A"/>
    <w:rsid w:val="0070571A"/>
    <w:rsid w:val="007117A3"/>
    <w:rsid w:val="00716F0C"/>
    <w:rsid w:val="0072053E"/>
    <w:rsid w:val="0072087F"/>
    <w:rsid w:val="00721754"/>
    <w:rsid w:val="00721861"/>
    <w:rsid w:val="0072195E"/>
    <w:rsid w:val="0072731A"/>
    <w:rsid w:val="007369CC"/>
    <w:rsid w:val="0075198E"/>
    <w:rsid w:val="00752280"/>
    <w:rsid w:val="00756E7C"/>
    <w:rsid w:val="00757116"/>
    <w:rsid w:val="00765702"/>
    <w:rsid w:val="00766A50"/>
    <w:rsid w:val="00773701"/>
    <w:rsid w:val="00774ECA"/>
    <w:rsid w:val="00782483"/>
    <w:rsid w:val="00783F88"/>
    <w:rsid w:val="0078520F"/>
    <w:rsid w:val="00786034"/>
    <w:rsid w:val="00791F2B"/>
    <w:rsid w:val="00796F76"/>
    <w:rsid w:val="007A22B8"/>
    <w:rsid w:val="007A43BB"/>
    <w:rsid w:val="007A530A"/>
    <w:rsid w:val="007B258F"/>
    <w:rsid w:val="007B35B7"/>
    <w:rsid w:val="007C0C5E"/>
    <w:rsid w:val="007C176A"/>
    <w:rsid w:val="007C4434"/>
    <w:rsid w:val="007C4474"/>
    <w:rsid w:val="007C7479"/>
    <w:rsid w:val="007D1833"/>
    <w:rsid w:val="007D3388"/>
    <w:rsid w:val="007E122A"/>
    <w:rsid w:val="007E3005"/>
    <w:rsid w:val="007F11A8"/>
    <w:rsid w:val="007F153E"/>
    <w:rsid w:val="007F3BC4"/>
    <w:rsid w:val="007F4343"/>
    <w:rsid w:val="007F5AEE"/>
    <w:rsid w:val="007F761B"/>
    <w:rsid w:val="00802D4F"/>
    <w:rsid w:val="00811BD3"/>
    <w:rsid w:val="00821DC5"/>
    <w:rsid w:val="00822891"/>
    <w:rsid w:val="00822F86"/>
    <w:rsid w:val="00825078"/>
    <w:rsid w:val="00830CF0"/>
    <w:rsid w:val="00837063"/>
    <w:rsid w:val="008401B9"/>
    <w:rsid w:val="0084071B"/>
    <w:rsid w:val="008426CE"/>
    <w:rsid w:val="008429C1"/>
    <w:rsid w:val="008471FB"/>
    <w:rsid w:val="00855A83"/>
    <w:rsid w:val="00866E33"/>
    <w:rsid w:val="00873D16"/>
    <w:rsid w:val="00875CD4"/>
    <w:rsid w:val="00877284"/>
    <w:rsid w:val="008774E4"/>
    <w:rsid w:val="0087762C"/>
    <w:rsid w:val="00882DDA"/>
    <w:rsid w:val="00885A48"/>
    <w:rsid w:val="00886427"/>
    <w:rsid w:val="00890922"/>
    <w:rsid w:val="008915B5"/>
    <w:rsid w:val="008919FB"/>
    <w:rsid w:val="00891DF5"/>
    <w:rsid w:val="0089354A"/>
    <w:rsid w:val="00893E84"/>
    <w:rsid w:val="00896E56"/>
    <w:rsid w:val="008A16FE"/>
    <w:rsid w:val="008B0EBF"/>
    <w:rsid w:val="008B3BC9"/>
    <w:rsid w:val="008B4471"/>
    <w:rsid w:val="008B6730"/>
    <w:rsid w:val="008C3D70"/>
    <w:rsid w:val="008C4609"/>
    <w:rsid w:val="008D06E1"/>
    <w:rsid w:val="008D4A83"/>
    <w:rsid w:val="008E59C2"/>
    <w:rsid w:val="008E5DA3"/>
    <w:rsid w:val="008E63D7"/>
    <w:rsid w:val="008E6C1F"/>
    <w:rsid w:val="008F23F2"/>
    <w:rsid w:val="008F3A5D"/>
    <w:rsid w:val="008F3B83"/>
    <w:rsid w:val="008F4373"/>
    <w:rsid w:val="008F6C41"/>
    <w:rsid w:val="00900C7A"/>
    <w:rsid w:val="0090142C"/>
    <w:rsid w:val="009026A2"/>
    <w:rsid w:val="00904154"/>
    <w:rsid w:val="00904B6B"/>
    <w:rsid w:val="00907764"/>
    <w:rsid w:val="009159CA"/>
    <w:rsid w:val="00917522"/>
    <w:rsid w:val="00924F95"/>
    <w:rsid w:val="00930C2D"/>
    <w:rsid w:val="00934783"/>
    <w:rsid w:val="00940795"/>
    <w:rsid w:val="00945714"/>
    <w:rsid w:val="00946960"/>
    <w:rsid w:val="00947B0B"/>
    <w:rsid w:val="00950045"/>
    <w:rsid w:val="0095051E"/>
    <w:rsid w:val="00956263"/>
    <w:rsid w:val="00963BC3"/>
    <w:rsid w:val="009649DB"/>
    <w:rsid w:val="0096535C"/>
    <w:rsid w:val="0097030E"/>
    <w:rsid w:val="009777EA"/>
    <w:rsid w:val="009807D3"/>
    <w:rsid w:val="00980EA4"/>
    <w:rsid w:val="009838D2"/>
    <w:rsid w:val="009910B6"/>
    <w:rsid w:val="00992772"/>
    <w:rsid w:val="00993B98"/>
    <w:rsid w:val="009A0B00"/>
    <w:rsid w:val="009A6D7B"/>
    <w:rsid w:val="009B7172"/>
    <w:rsid w:val="009C190B"/>
    <w:rsid w:val="009C195C"/>
    <w:rsid w:val="009C493D"/>
    <w:rsid w:val="009D2EAC"/>
    <w:rsid w:val="009D4B7F"/>
    <w:rsid w:val="009E0937"/>
    <w:rsid w:val="009E170D"/>
    <w:rsid w:val="009E42BE"/>
    <w:rsid w:val="009E4577"/>
    <w:rsid w:val="009E75B4"/>
    <w:rsid w:val="009F1B92"/>
    <w:rsid w:val="009F30A3"/>
    <w:rsid w:val="009F6458"/>
    <w:rsid w:val="00A00297"/>
    <w:rsid w:val="00A0246F"/>
    <w:rsid w:val="00A0304C"/>
    <w:rsid w:val="00A07699"/>
    <w:rsid w:val="00A07EEF"/>
    <w:rsid w:val="00A12D30"/>
    <w:rsid w:val="00A1344E"/>
    <w:rsid w:val="00A13A29"/>
    <w:rsid w:val="00A13EFE"/>
    <w:rsid w:val="00A14213"/>
    <w:rsid w:val="00A15971"/>
    <w:rsid w:val="00A22326"/>
    <w:rsid w:val="00A22E48"/>
    <w:rsid w:val="00A30964"/>
    <w:rsid w:val="00A33A20"/>
    <w:rsid w:val="00A413F3"/>
    <w:rsid w:val="00A45574"/>
    <w:rsid w:val="00A53909"/>
    <w:rsid w:val="00A638F0"/>
    <w:rsid w:val="00A641DE"/>
    <w:rsid w:val="00A72C7C"/>
    <w:rsid w:val="00A928AF"/>
    <w:rsid w:val="00A944DC"/>
    <w:rsid w:val="00A947B0"/>
    <w:rsid w:val="00AA52C5"/>
    <w:rsid w:val="00AB07B5"/>
    <w:rsid w:val="00AB18DA"/>
    <w:rsid w:val="00AB53A1"/>
    <w:rsid w:val="00AC55AB"/>
    <w:rsid w:val="00AD288E"/>
    <w:rsid w:val="00AD431C"/>
    <w:rsid w:val="00AD72B8"/>
    <w:rsid w:val="00AE0A9A"/>
    <w:rsid w:val="00AF526C"/>
    <w:rsid w:val="00B023C1"/>
    <w:rsid w:val="00B06216"/>
    <w:rsid w:val="00B0734F"/>
    <w:rsid w:val="00B103FF"/>
    <w:rsid w:val="00B1052F"/>
    <w:rsid w:val="00B105D5"/>
    <w:rsid w:val="00B13D94"/>
    <w:rsid w:val="00B140B3"/>
    <w:rsid w:val="00B200F5"/>
    <w:rsid w:val="00B21479"/>
    <w:rsid w:val="00B23048"/>
    <w:rsid w:val="00B271F6"/>
    <w:rsid w:val="00B36E07"/>
    <w:rsid w:val="00B41968"/>
    <w:rsid w:val="00B473FF"/>
    <w:rsid w:val="00B56271"/>
    <w:rsid w:val="00B72430"/>
    <w:rsid w:val="00B8449A"/>
    <w:rsid w:val="00B8526C"/>
    <w:rsid w:val="00B87648"/>
    <w:rsid w:val="00B94676"/>
    <w:rsid w:val="00B94DF1"/>
    <w:rsid w:val="00B95933"/>
    <w:rsid w:val="00B97E74"/>
    <w:rsid w:val="00BA05FA"/>
    <w:rsid w:val="00BB1532"/>
    <w:rsid w:val="00BB3B13"/>
    <w:rsid w:val="00BC253E"/>
    <w:rsid w:val="00BC605A"/>
    <w:rsid w:val="00BD4AC2"/>
    <w:rsid w:val="00BD6103"/>
    <w:rsid w:val="00BD6650"/>
    <w:rsid w:val="00BD6D07"/>
    <w:rsid w:val="00BE1878"/>
    <w:rsid w:val="00BE20F5"/>
    <w:rsid w:val="00BE2C3A"/>
    <w:rsid w:val="00BE47BA"/>
    <w:rsid w:val="00BE5F88"/>
    <w:rsid w:val="00C07A03"/>
    <w:rsid w:val="00C1405D"/>
    <w:rsid w:val="00C20473"/>
    <w:rsid w:val="00C20E34"/>
    <w:rsid w:val="00C23A88"/>
    <w:rsid w:val="00C33466"/>
    <w:rsid w:val="00C36B74"/>
    <w:rsid w:val="00C44733"/>
    <w:rsid w:val="00C464D1"/>
    <w:rsid w:val="00C51B95"/>
    <w:rsid w:val="00C52768"/>
    <w:rsid w:val="00C53215"/>
    <w:rsid w:val="00C57FD8"/>
    <w:rsid w:val="00C60273"/>
    <w:rsid w:val="00C618E9"/>
    <w:rsid w:val="00C6226D"/>
    <w:rsid w:val="00C6404B"/>
    <w:rsid w:val="00C71FC7"/>
    <w:rsid w:val="00C73E15"/>
    <w:rsid w:val="00C763EC"/>
    <w:rsid w:val="00C77271"/>
    <w:rsid w:val="00C910CB"/>
    <w:rsid w:val="00C911D3"/>
    <w:rsid w:val="00C91564"/>
    <w:rsid w:val="00C94064"/>
    <w:rsid w:val="00C9715F"/>
    <w:rsid w:val="00C97AEB"/>
    <w:rsid w:val="00CA3973"/>
    <w:rsid w:val="00CA598F"/>
    <w:rsid w:val="00CB15CE"/>
    <w:rsid w:val="00CC4092"/>
    <w:rsid w:val="00CC7366"/>
    <w:rsid w:val="00CC76CA"/>
    <w:rsid w:val="00CD59FD"/>
    <w:rsid w:val="00CE01B0"/>
    <w:rsid w:val="00CE202C"/>
    <w:rsid w:val="00CE3D11"/>
    <w:rsid w:val="00CE3FB3"/>
    <w:rsid w:val="00CF41E8"/>
    <w:rsid w:val="00CF7670"/>
    <w:rsid w:val="00D04AE6"/>
    <w:rsid w:val="00D054DB"/>
    <w:rsid w:val="00D05DCE"/>
    <w:rsid w:val="00D072CB"/>
    <w:rsid w:val="00D12AB2"/>
    <w:rsid w:val="00D17DE7"/>
    <w:rsid w:val="00D235EF"/>
    <w:rsid w:val="00D25D44"/>
    <w:rsid w:val="00D301B4"/>
    <w:rsid w:val="00D3403E"/>
    <w:rsid w:val="00D37C91"/>
    <w:rsid w:val="00D41AB3"/>
    <w:rsid w:val="00D433EA"/>
    <w:rsid w:val="00D46335"/>
    <w:rsid w:val="00D477E6"/>
    <w:rsid w:val="00D521CD"/>
    <w:rsid w:val="00D5575C"/>
    <w:rsid w:val="00D602EE"/>
    <w:rsid w:val="00D61DCC"/>
    <w:rsid w:val="00D6203A"/>
    <w:rsid w:val="00D65B1E"/>
    <w:rsid w:val="00D66577"/>
    <w:rsid w:val="00D67A84"/>
    <w:rsid w:val="00D726A3"/>
    <w:rsid w:val="00D72EB1"/>
    <w:rsid w:val="00D75539"/>
    <w:rsid w:val="00D7571E"/>
    <w:rsid w:val="00D75B32"/>
    <w:rsid w:val="00D765BF"/>
    <w:rsid w:val="00D8524C"/>
    <w:rsid w:val="00D85F42"/>
    <w:rsid w:val="00D90E85"/>
    <w:rsid w:val="00D92D12"/>
    <w:rsid w:val="00D93959"/>
    <w:rsid w:val="00D967BB"/>
    <w:rsid w:val="00D97250"/>
    <w:rsid w:val="00DA164A"/>
    <w:rsid w:val="00DB42AE"/>
    <w:rsid w:val="00DB71D1"/>
    <w:rsid w:val="00DC143B"/>
    <w:rsid w:val="00DC2D1C"/>
    <w:rsid w:val="00DD409B"/>
    <w:rsid w:val="00DD55D3"/>
    <w:rsid w:val="00DD5951"/>
    <w:rsid w:val="00DD5ED9"/>
    <w:rsid w:val="00DE6030"/>
    <w:rsid w:val="00DE637E"/>
    <w:rsid w:val="00DE6971"/>
    <w:rsid w:val="00DE7722"/>
    <w:rsid w:val="00E1264C"/>
    <w:rsid w:val="00E13663"/>
    <w:rsid w:val="00E15D00"/>
    <w:rsid w:val="00E15FA1"/>
    <w:rsid w:val="00E16A07"/>
    <w:rsid w:val="00E17122"/>
    <w:rsid w:val="00E219C1"/>
    <w:rsid w:val="00E23179"/>
    <w:rsid w:val="00E25C3B"/>
    <w:rsid w:val="00E35790"/>
    <w:rsid w:val="00E40F16"/>
    <w:rsid w:val="00E41AE1"/>
    <w:rsid w:val="00E4238F"/>
    <w:rsid w:val="00E44CE7"/>
    <w:rsid w:val="00E4588A"/>
    <w:rsid w:val="00E461A7"/>
    <w:rsid w:val="00E525AF"/>
    <w:rsid w:val="00E5416C"/>
    <w:rsid w:val="00E57ECF"/>
    <w:rsid w:val="00E611FF"/>
    <w:rsid w:val="00E65A11"/>
    <w:rsid w:val="00E70C9D"/>
    <w:rsid w:val="00E80DBA"/>
    <w:rsid w:val="00E873D1"/>
    <w:rsid w:val="00E87AB9"/>
    <w:rsid w:val="00E91046"/>
    <w:rsid w:val="00E9199D"/>
    <w:rsid w:val="00E91A93"/>
    <w:rsid w:val="00E92CD6"/>
    <w:rsid w:val="00E9780B"/>
    <w:rsid w:val="00EA3E74"/>
    <w:rsid w:val="00EA4374"/>
    <w:rsid w:val="00EA4B6E"/>
    <w:rsid w:val="00EA693D"/>
    <w:rsid w:val="00EB0D51"/>
    <w:rsid w:val="00EB5C7A"/>
    <w:rsid w:val="00EB68A4"/>
    <w:rsid w:val="00EB6C1C"/>
    <w:rsid w:val="00EC3ECC"/>
    <w:rsid w:val="00EC41DD"/>
    <w:rsid w:val="00ED1828"/>
    <w:rsid w:val="00ED3DE1"/>
    <w:rsid w:val="00ED6930"/>
    <w:rsid w:val="00ED73E7"/>
    <w:rsid w:val="00EE0253"/>
    <w:rsid w:val="00EE6EF3"/>
    <w:rsid w:val="00EF517A"/>
    <w:rsid w:val="00EF5BC2"/>
    <w:rsid w:val="00F00901"/>
    <w:rsid w:val="00F03DA6"/>
    <w:rsid w:val="00F04477"/>
    <w:rsid w:val="00F05C13"/>
    <w:rsid w:val="00F069B2"/>
    <w:rsid w:val="00F06F54"/>
    <w:rsid w:val="00F07C53"/>
    <w:rsid w:val="00F1095C"/>
    <w:rsid w:val="00F13533"/>
    <w:rsid w:val="00F170A7"/>
    <w:rsid w:val="00F21C56"/>
    <w:rsid w:val="00F22EB3"/>
    <w:rsid w:val="00F27D7C"/>
    <w:rsid w:val="00F32043"/>
    <w:rsid w:val="00F3276A"/>
    <w:rsid w:val="00F33906"/>
    <w:rsid w:val="00F36278"/>
    <w:rsid w:val="00F37843"/>
    <w:rsid w:val="00F45C54"/>
    <w:rsid w:val="00F6480E"/>
    <w:rsid w:val="00F648EC"/>
    <w:rsid w:val="00F7660C"/>
    <w:rsid w:val="00F76A7B"/>
    <w:rsid w:val="00F8275C"/>
    <w:rsid w:val="00F84DCD"/>
    <w:rsid w:val="00F90F7D"/>
    <w:rsid w:val="00F94A83"/>
    <w:rsid w:val="00FA1BB0"/>
    <w:rsid w:val="00FA5883"/>
    <w:rsid w:val="00FA5C59"/>
    <w:rsid w:val="00FA7B61"/>
    <w:rsid w:val="00FB4763"/>
    <w:rsid w:val="00FB5186"/>
    <w:rsid w:val="00FB5B9E"/>
    <w:rsid w:val="00FB6907"/>
    <w:rsid w:val="00FC1F9B"/>
    <w:rsid w:val="00FC3601"/>
    <w:rsid w:val="00FD06F4"/>
    <w:rsid w:val="00FD0ED5"/>
    <w:rsid w:val="00FD14E5"/>
    <w:rsid w:val="00FD54BB"/>
    <w:rsid w:val="00FD6825"/>
    <w:rsid w:val="00FD6A41"/>
    <w:rsid w:val="00FD6CB3"/>
    <w:rsid w:val="00FE36D8"/>
    <w:rsid w:val="00FE5C6E"/>
    <w:rsid w:val="00FF15D6"/>
    <w:rsid w:val="00FF5546"/>
    <w:rsid w:val="00FF640D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1A06C0"/>
  <w15:docId w15:val="{767275F0-514A-4108-8409-3968FD555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1">
    <w:name w:val="Zvýraznění1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7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customStyle="1" w:styleId="tab-container">
    <w:name w:val="tab-container"/>
    <w:basedOn w:val="Normln"/>
    <w:rsid w:val="003162DC"/>
    <w:pPr>
      <w:spacing w:before="100" w:beforeAutospacing="1" w:after="100" w:afterAutospacing="1" w:line="240" w:lineRule="auto"/>
      <w:jc w:val="left"/>
    </w:pPr>
  </w:style>
  <w:style w:type="character" w:customStyle="1" w:styleId="Nevyeenzmnka1">
    <w:name w:val="Nevyřešená zmínka1"/>
    <w:uiPriority w:val="99"/>
    <w:semiHidden/>
    <w:unhideWhenUsed/>
    <w:rsid w:val="008E59C2"/>
    <w:rPr>
      <w:color w:val="605E5C"/>
      <w:shd w:val="clear" w:color="auto" w:fill="E1DFDD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A5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A5883"/>
    <w:rPr>
      <w:rFonts w:ascii="Tahoma" w:hAnsi="Tahoma" w:cs="Tahoma"/>
      <w:sz w:val="16"/>
      <w:szCs w:val="16"/>
    </w:rPr>
  </w:style>
  <w:style w:type="character" w:customStyle="1" w:styleId="datatypes">
    <w:name w:val="datatypes"/>
    <w:basedOn w:val="Standardnpsmoodstavce"/>
    <w:rsid w:val="00796F76"/>
  </w:style>
  <w:style w:type="character" w:customStyle="1" w:styleId="preprocessor">
    <w:name w:val="preprocessor"/>
    <w:basedOn w:val="Standardnpsmoodstavce"/>
    <w:rsid w:val="00561B1A"/>
  </w:style>
  <w:style w:type="paragraph" w:styleId="Odstavecseseznamem">
    <w:name w:val="List Paragraph"/>
    <w:basedOn w:val="Normln"/>
    <w:uiPriority w:val="34"/>
    <w:qFormat/>
    <w:rsid w:val="007F761B"/>
    <w:pPr>
      <w:ind w:left="720"/>
      <w:contextualSpacing/>
    </w:pPr>
  </w:style>
  <w:style w:type="character" w:customStyle="1" w:styleId="string">
    <w:name w:val="string"/>
    <w:basedOn w:val="Standardnpsmoodstavce"/>
    <w:rsid w:val="007C4474"/>
  </w:style>
  <w:style w:type="character" w:customStyle="1" w:styleId="keyword">
    <w:name w:val="keyword"/>
    <w:basedOn w:val="Standardnpsmoodstavce"/>
    <w:rsid w:val="00AE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368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4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hyperlink" Target="https://create.arduino.cc/projecthub/gmel31/most-simple-robot-arm-out-there-easy-3912f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jp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CC5F7822CF684E85452D483FFB9BE6" ma:contentTypeVersion="2" ma:contentTypeDescription="Vytvoří nový dokument" ma:contentTypeScope="" ma:versionID="6b3c25dc74bd9ee07ddc87341a271518">
  <xsd:schema xmlns:xsd="http://www.w3.org/2001/XMLSchema" xmlns:xs="http://www.w3.org/2001/XMLSchema" xmlns:p="http://schemas.microsoft.com/office/2006/metadata/properties" xmlns:ns3="b750cdf6-5bb8-4534-832e-761e6482f588" targetNamespace="http://schemas.microsoft.com/office/2006/metadata/properties" ma:root="true" ma:fieldsID="627b77284c7627cfb22fe18857e9fce7" ns3:_="">
    <xsd:import namespace="b750cdf6-5bb8-4534-832e-761e6482f5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50cdf6-5bb8-4534-832e-761e6482f5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EEC66-0EAF-42F4-B45F-50C5B90016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50cdf6-5bb8-4534-832e-761e6482f5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DD7E15-FBC4-4B01-9E71-108052E8E5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D8A7DD-9A4A-44DD-A7CF-97F0198884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CEEE81-A439-4944-8384-B1BF14734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396</TotalTime>
  <Pages>20</Pages>
  <Words>2953</Words>
  <Characters>17423</Characters>
  <Application>Microsoft Office Word</Application>
  <DocSecurity>0</DocSecurity>
  <Lines>145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20336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creator>SŠIEŘ</dc:creator>
  <cp:lastModifiedBy>Michal Semenišín</cp:lastModifiedBy>
  <cp:revision>4</cp:revision>
  <cp:lastPrinted>2021-01-18T11:25:00Z</cp:lastPrinted>
  <dcterms:created xsi:type="dcterms:W3CDTF">2021-01-24T22:51:00Z</dcterms:created>
  <dcterms:modified xsi:type="dcterms:W3CDTF">2021-01-25T09:45:00Z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0x01010085CC5F7822CF684E85452D483FFB9BE6</vt:lpwstr>
  </property>
</Properties>
</file>