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6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0"/>
        <w:gridCol w:w="1418"/>
        <w:gridCol w:w="5812"/>
      </w:tblGrid>
      <w:tr w:rsidR="00F03DA6" w14:paraId="6202E24B" w14:textId="77777777">
        <w:trPr>
          <w:trHeight w:hRule="exact" w:val="2835"/>
        </w:trPr>
        <w:tc>
          <w:tcPr>
            <w:tcW w:w="9640" w:type="dxa"/>
            <w:gridSpan w:val="3"/>
          </w:tcPr>
          <w:p w14:paraId="27437597" w14:textId="159E132E" w:rsidR="00F03DA6" w:rsidRDefault="0022786A" w:rsidP="00DB42AE">
            <w:pPr>
              <w:pStyle w:val="Rovnice"/>
              <w:tabs>
                <w:tab w:val="clear" w:pos="4253"/>
                <w:tab w:val="clear" w:pos="8505"/>
              </w:tabs>
              <w:spacing w:after="0" w:line="240" w:lineRule="auto"/>
              <w:jc w:val="center"/>
              <w:rPr>
                <w:rFonts w:ascii="Arial Narrow" w:hAnsi="Arial Narrow" w:cs="Arial Narrow"/>
                <w:bCs w:val="0"/>
                <w:iCs w:val="0"/>
              </w:rPr>
            </w:pPr>
            <w:r>
              <w:rPr>
                <w:noProof/>
              </w:rPr>
              <w:drawing>
                <wp:inline distT="0" distB="0" distL="0" distR="0" wp14:anchorId="25580466" wp14:editId="09A838F7">
                  <wp:extent cx="3296285" cy="1275715"/>
                  <wp:effectExtent l="0" t="0" r="0" b="0"/>
                  <wp:docPr id="1" name="obráze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6285" cy="1275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3DA6" w14:paraId="02870158" w14:textId="77777777">
        <w:trPr>
          <w:trHeight w:val="1415"/>
        </w:trPr>
        <w:tc>
          <w:tcPr>
            <w:tcW w:w="9640" w:type="dxa"/>
            <w:gridSpan w:val="3"/>
            <w:vAlign w:val="center"/>
          </w:tcPr>
          <w:p w14:paraId="23B0392E" w14:textId="77777777" w:rsidR="00F03DA6" w:rsidRPr="00C91564" w:rsidRDefault="00811BD3" w:rsidP="009807D3">
            <w:pPr>
              <w:spacing w:before="600" w:after="0" w:line="240" w:lineRule="auto"/>
              <w:jc w:val="center"/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</w:pPr>
            <w:r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>Závěrečná studijní</w:t>
            </w:r>
            <w:r w:rsidR="00C91564" w:rsidRPr="00C91564">
              <w:rPr>
                <w:rFonts w:ascii="Arial Narrow" w:hAnsi="Arial Narrow" w:cs="Arial Narrow"/>
                <w:b/>
                <w:bCs/>
                <w:caps/>
                <w:sz w:val="48"/>
                <w:szCs w:val="48"/>
              </w:rPr>
              <w:t xml:space="preserve"> práce</w:t>
            </w:r>
          </w:p>
          <w:p w14:paraId="3A8E5CB3" w14:textId="77777777" w:rsidR="00C91564" w:rsidRPr="00811BD3" w:rsidRDefault="00C91564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36"/>
                <w:szCs w:val="36"/>
              </w:rPr>
            </w:pPr>
            <w:r w:rsidRPr="00811BD3">
              <w:rPr>
                <w:rFonts w:ascii="Arial Narrow" w:hAnsi="Arial Narrow" w:cs="Arial Narrow"/>
                <w:b/>
                <w:bCs/>
                <w:sz w:val="36"/>
                <w:szCs w:val="36"/>
              </w:rPr>
              <w:t>dokumentace</w:t>
            </w:r>
          </w:p>
        </w:tc>
      </w:tr>
      <w:tr w:rsidR="00C91564" w14:paraId="30871784" w14:textId="77777777">
        <w:trPr>
          <w:trHeight w:hRule="exact" w:val="1591"/>
        </w:trPr>
        <w:tc>
          <w:tcPr>
            <w:tcW w:w="9640" w:type="dxa"/>
            <w:gridSpan w:val="3"/>
            <w:vAlign w:val="center"/>
          </w:tcPr>
          <w:p w14:paraId="104B36EF" w14:textId="08C9645C" w:rsidR="00FC1F9B" w:rsidRPr="00C91564" w:rsidRDefault="00684BEF" w:rsidP="00FC1F9B">
            <w:pPr>
              <w:spacing w:after="0" w:line="240" w:lineRule="auto"/>
              <w:jc w:val="center"/>
              <w:rPr>
                <w:rFonts w:ascii="Arial Narrow" w:hAnsi="Arial Narrow" w:cs="Arial Narrow"/>
                <w:b/>
                <w:bCs/>
                <w:sz w:val="44"/>
                <w:szCs w:val="44"/>
              </w:rPr>
            </w:pP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t>Robotické rameno s</w:t>
            </w:r>
            <w:r w:rsidR="008B4471">
              <w:rPr>
                <w:rFonts w:ascii="Arial Narrow" w:hAnsi="Arial Narrow" w:cs="Arial Narrow"/>
                <w:b/>
                <w:bCs/>
                <w:sz w:val="44"/>
                <w:szCs w:val="44"/>
              </w:rPr>
              <w:t xml:space="preserve"> </w:t>
            </w:r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t xml:space="preserve">využitím </w:t>
            </w:r>
            <w:proofErr w:type="spellStart"/>
            <w:r>
              <w:rPr>
                <w:rFonts w:ascii="Arial Narrow" w:hAnsi="Arial Narrow" w:cs="Arial Narrow"/>
                <w:b/>
                <w:bCs/>
                <w:sz w:val="44"/>
                <w:szCs w:val="44"/>
              </w:rPr>
              <w:t>Arduina</w:t>
            </w:r>
            <w:proofErr w:type="spellEnd"/>
          </w:p>
        </w:tc>
      </w:tr>
      <w:tr w:rsidR="00F03DA6" w14:paraId="488B3C5F" w14:textId="77777777">
        <w:trPr>
          <w:trHeight w:hRule="exact" w:val="567"/>
        </w:trPr>
        <w:tc>
          <w:tcPr>
            <w:tcW w:w="9640" w:type="dxa"/>
            <w:gridSpan w:val="3"/>
          </w:tcPr>
          <w:p w14:paraId="499DDF45" w14:textId="0A0CB302" w:rsidR="00F03DA6" w:rsidRPr="00C91564" w:rsidRDefault="00684BEF" w:rsidP="00C91564">
            <w:pPr>
              <w:spacing w:after="0" w:line="240" w:lineRule="auto"/>
              <w:jc w:val="center"/>
              <w:rPr>
                <w:rFonts w:ascii="Arial Narrow" w:hAnsi="Arial Narrow" w:cs="Arial Narrow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t>Michal Semenišín</w:t>
            </w:r>
          </w:p>
        </w:tc>
      </w:tr>
      <w:bookmarkStart w:id="0" w:name="Text1"/>
      <w:tr w:rsidR="00C91564" w14:paraId="7F9F53AC" w14:textId="77777777">
        <w:trPr>
          <w:trHeight w:val="4781"/>
        </w:trPr>
        <w:tc>
          <w:tcPr>
            <w:tcW w:w="9640" w:type="dxa"/>
            <w:gridSpan w:val="3"/>
            <w:vAlign w:val="center"/>
          </w:tcPr>
          <w:p w14:paraId="2097EE57" w14:textId="77777777" w:rsidR="00FC1F9B" w:rsidRPr="00E41AE1" w:rsidRDefault="00E41AE1" w:rsidP="00E41AE1">
            <w:pPr>
              <w:spacing w:after="0" w:line="240" w:lineRule="auto"/>
              <w:jc w:val="center"/>
              <w:rPr>
                <w:rFonts w:ascii="Arial Narrow" w:hAnsi="Arial Narrow" w:cs="Arial Narrow"/>
                <w:sz w:val="40"/>
                <w:szCs w:val="40"/>
                <w:lang w:val="en-US"/>
              </w:rPr>
            </w:pPr>
            <w:r>
              <w:rPr>
                <w:rFonts w:ascii="Arial Narrow" w:hAnsi="Arial Narrow" w:cs="Arial Narrow"/>
                <w:sz w:val="40"/>
                <w:szCs w:val="40"/>
              </w:rPr>
              <w:fldChar w:fldCharType="begin">
                <w:ffData>
                  <w:name w:val="Text1"/>
                  <w:enabled/>
                  <w:calcOnExit w:val="0"/>
                  <w:textInput>
                    <w:default w:val="[místo pro vložení obrázku]"/>
                  </w:textInput>
                </w:ffData>
              </w:fldChar>
            </w:r>
            <w:r>
              <w:rPr>
                <w:rFonts w:ascii="Arial Narrow" w:hAnsi="Arial Narrow" w:cs="Arial Narrow"/>
                <w:sz w:val="40"/>
                <w:szCs w:val="40"/>
              </w:rPr>
              <w:instrText xml:space="preserve"> FORMTEXT </w:instrText>
            </w:r>
            <w:r>
              <w:rPr>
                <w:rFonts w:ascii="Arial Narrow" w:hAnsi="Arial Narrow" w:cs="Arial Narrow"/>
                <w:sz w:val="40"/>
                <w:szCs w:val="40"/>
              </w:rPr>
            </w:r>
            <w:r>
              <w:rPr>
                <w:rFonts w:ascii="Arial Narrow" w:hAnsi="Arial Narrow" w:cs="Arial Narrow"/>
                <w:sz w:val="40"/>
                <w:szCs w:val="40"/>
              </w:rPr>
              <w:fldChar w:fldCharType="separate"/>
            </w:r>
            <w:r>
              <w:rPr>
                <w:rFonts w:ascii="Arial Narrow" w:hAnsi="Arial Narrow" w:cs="Arial Narrow"/>
                <w:noProof/>
                <w:sz w:val="40"/>
                <w:szCs w:val="40"/>
              </w:rPr>
              <w:t>[místo pro vložení obrázku]</w:t>
            </w:r>
            <w:r>
              <w:rPr>
                <w:rFonts w:ascii="Arial Narrow" w:hAnsi="Arial Narrow" w:cs="Arial Narrow"/>
                <w:sz w:val="40"/>
                <w:szCs w:val="40"/>
              </w:rPr>
              <w:fldChar w:fldCharType="end"/>
            </w:r>
            <w:bookmarkEnd w:id="0"/>
          </w:p>
        </w:tc>
      </w:tr>
      <w:tr w:rsidR="00F03DA6" w14:paraId="652FCB15" w14:textId="77777777" w:rsidTr="005D5EFD">
        <w:trPr>
          <w:trHeight w:hRule="exact" w:val="108"/>
        </w:trPr>
        <w:tc>
          <w:tcPr>
            <w:tcW w:w="3828" w:type="dxa"/>
            <w:gridSpan w:val="2"/>
          </w:tcPr>
          <w:p w14:paraId="1E59E60C" w14:textId="77777777"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  <w:tc>
          <w:tcPr>
            <w:tcW w:w="5812" w:type="dxa"/>
          </w:tcPr>
          <w:p w14:paraId="79DB17DF" w14:textId="77777777" w:rsidR="00F03DA6" w:rsidRDefault="00F03DA6">
            <w:pPr>
              <w:spacing w:after="0" w:line="240" w:lineRule="auto"/>
              <w:rPr>
                <w:rFonts w:ascii="Arial Narrow" w:hAnsi="Arial Narrow" w:cs="Arial Narrow"/>
              </w:rPr>
            </w:pPr>
          </w:p>
        </w:tc>
      </w:tr>
      <w:tr w:rsidR="005D5EFD" w14:paraId="2E51B154" w14:textId="77777777" w:rsidTr="005D5EFD">
        <w:trPr>
          <w:trHeight w:hRule="exact" w:val="930"/>
        </w:trPr>
        <w:tc>
          <w:tcPr>
            <w:tcW w:w="2410" w:type="dxa"/>
            <w:vAlign w:val="center"/>
          </w:tcPr>
          <w:p w14:paraId="758ED53E" w14:textId="77777777"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Obor:</w:t>
            </w:r>
            <w:r w:rsidRPr="00C91564">
              <w:rPr>
                <w:rFonts w:ascii="Arial Narrow" w:hAnsi="Arial Narrow" w:cs="Arial Narrow"/>
                <w:sz w:val="28"/>
                <w:szCs w:val="28"/>
              </w:rPr>
              <w:t xml:space="preserve"> </w:t>
            </w:r>
          </w:p>
          <w:p w14:paraId="0397ABF4" w14:textId="77777777"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sz w:val="28"/>
                <w:szCs w:val="28"/>
              </w:rPr>
            </w:pPr>
          </w:p>
        </w:tc>
        <w:tc>
          <w:tcPr>
            <w:tcW w:w="7230" w:type="dxa"/>
            <w:gridSpan w:val="2"/>
            <w:vAlign w:val="center"/>
          </w:tcPr>
          <w:p w14:paraId="6CAC7000" w14:textId="77777777" w:rsidR="005D5EFD" w:rsidRPr="00E219C1" w:rsidRDefault="005D5EFD" w:rsidP="005D5EFD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bookmarkStart w:id="1" w:name="Rozevírací2"/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18-20-M/01 INFORMAČNÍ TECHNOLOGIE </w:t>
            </w:r>
            <w:r>
              <w:rPr>
                <w:rFonts w:ascii="Arial Narrow" w:hAnsi="Arial Narrow" w:cs="Arial Narrow"/>
                <w:sz w:val="28"/>
                <w:szCs w:val="28"/>
              </w:rPr>
              <w:br/>
            </w:r>
            <w:r w:rsidRPr="005D5EFD">
              <w:rPr>
                <w:rFonts w:ascii="Arial Narrow" w:hAnsi="Arial Narrow" w:cs="Arial Narrow"/>
                <w:sz w:val="28"/>
                <w:szCs w:val="28"/>
              </w:rPr>
              <w:t xml:space="preserve">se zaměřením na počítačové sítě a programování </w:t>
            </w:r>
            <w:bookmarkEnd w:id="1"/>
          </w:p>
        </w:tc>
      </w:tr>
      <w:tr w:rsidR="005D5EFD" w14:paraId="7EFCBF59" w14:textId="77777777" w:rsidTr="005D5EFD">
        <w:trPr>
          <w:trHeight w:hRule="exact" w:val="930"/>
        </w:trPr>
        <w:tc>
          <w:tcPr>
            <w:tcW w:w="2410" w:type="dxa"/>
            <w:vAlign w:val="center"/>
          </w:tcPr>
          <w:p w14:paraId="0F0CAAC7" w14:textId="77777777" w:rsidR="005D5EFD" w:rsidRDefault="005D5EFD" w:rsidP="005D5EFD">
            <w:pPr>
              <w:spacing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Třída:</w:t>
            </w:r>
          </w:p>
          <w:p w14:paraId="74003DCD" w14:textId="77777777" w:rsidR="005D5EFD" w:rsidRDefault="005D5EFD" w:rsidP="005D5EFD">
            <w:pPr>
              <w:spacing w:after="0" w:line="240" w:lineRule="auto"/>
              <w:ind w:left="397" w:right="284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>
              <w:rPr>
                <w:rFonts w:ascii="Arial Narrow" w:hAnsi="Arial Narrow" w:cs="Arial Narrow"/>
                <w:b/>
                <w:bCs/>
                <w:sz w:val="28"/>
                <w:szCs w:val="28"/>
              </w:rPr>
              <w:t>Školní rok:</w:t>
            </w:r>
          </w:p>
        </w:tc>
        <w:tc>
          <w:tcPr>
            <w:tcW w:w="7230" w:type="dxa"/>
            <w:gridSpan w:val="2"/>
            <w:vAlign w:val="center"/>
          </w:tcPr>
          <w:p w14:paraId="484FD370" w14:textId="77777777" w:rsidR="005D5EFD" w:rsidRDefault="005D5EFD" w:rsidP="005D5EFD">
            <w:pPr>
              <w:spacing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IT4</w:t>
            </w:r>
          </w:p>
          <w:p w14:paraId="396F542B" w14:textId="77777777" w:rsidR="005D5EFD" w:rsidRPr="005D5EFD" w:rsidRDefault="005D5EFD" w:rsidP="00D12AB2">
            <w:pPr>
              <w:spacing w:after="0" w:line="240" w:lineRule="auto"/>
              <w:ind w:left="397" w:right="284"/>
              <w:jc w:val="lef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sz w:val="28"/>
                <w:szCs w:val="28"/>
              </w:rPr>
              <w:t>201</w:t>
            </w:r>
            <w:r w:rsidR="00D12AB2">
              <w:rPr>
                <w:rFonts w:ascii="Arial Narrow" w:hAnsi="Arial Narrow" w:cs="Arial Narrow"/>
                <w:sz w:val="28"/>
                <w:szCs w:val="28"/>
              </w:rPr>
              <w:t>6</w:t>
            </w:r>
            <w:r>
              <w:rPr>
                <w:rFonts w:ascii="Arial Narrow" w:hAnsi="Arial Narrow" w:cs="Arial Narrow"/>
                <w:sz w:val="28"/>
                <w:szCs w:val="28"/>
              </w:rPr>
              <w:t>/201</w:t>
            </w:r>
            <w:r w:rsidR="00D12AB2">
              <w:rPr>
                <w:rFonts w:ascii="Arial Narrow" w:hAnsi="Arial Narrow" w:cs="Arial Narrow"/>
                <w:sz w:val="28"/>
                <w:szCs w:val="28"/>
              </w:rPr>
              <w:t>7</w:t>
            </w:r>
          </w:p>
        </w:tc>
      </w:tr>
    </w:tbl>
    <w:p w14:paraId="4145AF58" w14:textId="77777777" w:rsidR="00F03DA6" w:rsidRDefault="00F03DA6">
      <w:pPr>
        <w:sectPr w:rsidR="00F03DA6">
          <w:footerReference w:type="default" r:id="rId12"/>
          <w:headerReference w:type="first" r:id="rId13"/>
          <w:pgSz w:w="11907" w:h="16840" w:code="9"/>
          <w:pgMar w:top="1134" w:right="851" w:bottom="851" w:left="1418" w:header="709" w:footer="709" w:gutter="0"/>
          <w:pgNumType w:start="1"/>
          <w:cols w:space="708"/>
          <w:titlePg/>
        </w:sectPr>
      </w:pPr>
    </w:p>
    <w:p w14:paraId="2964A01B" w14:textId="77777777" w:rsidR="00E15FA1" w:rsidRPr="00D967BB" w:rsidRDefault="00896E56" w:rsidP="00D967BB">
      <w:pPr>
        <w:pStyle w:val="Nadpis4"/>
      </w:pPr>
      <w:r>
        <w:br w:type="page"/>
      </w:r>
      <w:bookmarkStart w:id="2" w:name="_Toc61200685"/>
      <w:r w:rsidR="00D967BB" w:rsidRPr="00D967BB">
        <w:lastRenderedPageBreak/>
        <w:t>Poděkování</w:t>
      </w:r>
      <w:bookmarkEnd w:id="2"/>
    </w:p>
    <w:p w14:paraId="145EFD2F" w14:textId="77777777" w:rsidR="004A12E0" w:rsidRPr="0022786A" w:rsidRDefault="004A12E0" w:rsidP="006F4A74">
      <w:pPr>
        <w:numPr>
          <w:ilvl w:val="0"/>
          <w:numId w:val="6"/>
        </w:numPr>
        <w:rPr>
          <w:rStyle w:val="Pokec"/>
          <w:i/>
          <w:color w:val="auto"/>
        </w:rPr>
      </w:pPr>
      <w:r w:rsidRPr="00E15FA1">
        <w:rPr>
          <w:i/>
        </w:rPr>
        <w:t>p</w:t>
      </w:r>
      <w:r w:rsidR="00E15FA1" w:rsidRPr="00E15FA1">
        <w:rPr>
          <w:rStyle w:val="Pokec"/>
          <w:i/>
          <w:color w:val="auto"/>
        </w:rPr>
        <w:t>oděkování</w:t>
      </w:r>
      <w:r w:rsidRPr="00E15FA1">
        <w:rPr>
          <w:rStyle w:val="Pokec"/>
          <w:i/>
          <w:color w:val="auto"/>
        </w:rPr>
        <w:t xml:space="preserve"> </w:t>
      </w:r>
      <w:r w:rsidR="00B97E74">
        <w:rPr>
          <w:rStyle w:val="Pokec"/>
          <w:i/>
          <w:color w:val="auto"/>
        </w:rPr>
        <w:t>(například vedoucímu práce).</w:t>
      </w:r>
    </w:p>
    <w:p w14:paraId="1B23B198" w14:textId="77777777" w:rsidR="004A12E0" w:rsidRPr="0022786A" w:rsidRDefault="008B6730" w:rsidP="00320CEC">
      <w:pPr>
        <w:spacing w:before="8520"/>
        <w:jc w:val="left"/>
        <w:rPr>
          <w:rStyle w:val="Pokec"/>
          <w:color w:val="auto"/>
        </w:rPr>
      </w:pPr>
      <w:r w:rsidRPr="008B6730">
        <w:rPr>
          <w:rStyle w:val="Pokec"/>
          <w:color w:val="auto"/>
        </w:rPr>
        <w:t xml:space="preserve">Prohlašuji, že jsem závěrečnou práci vypracoval samostatně a uvedl veškeré použité </w:t>
      </w:r>
      <w:r>
        <w:rPr>
          <w:rStyle w:val="Pokec"/>
          <w:color w:val="auto"/>
        </w:rPr>
        <w:br/>
      </w:r>
      <w:r w:rsidRPr="008B6730">
        <w:rPr>
          <w:rStyle w:val="Pokec"/>
          <w:color w:val="auto"/>
        </w:rPr>
        <w:t>informační zdroje</w:t>
      </w:r>
      <w:r w:rsidR="004A12E0" w:rsidRPr="008B6730">
        <w:rPr>
          <w:rStyle w:val="Pokec"/>
          <w:color w:val="auto"/>
        </w:rPr>
        <w:t>.</w:t>
      </w:r>
    </w:p>
    <w:p w14:paraId="4360CC91" w14:textId="77777777" w:rsidR="00320CEC" w:rsidRPr="0022786A" w:rsidRDefault="00320CEC" w:rsidP="00320CEC">
      <w:pPr>
        <w:jc w:val="left"/>
        <w:rPr>
          <w:rStyle w:val="Pokec"/>
          <w:color w:val="auto"/>
        </w:rPr>
      </w:pPr>
      <w:r w:rsidRPr="00320CEC">
        <w:rPr>
          <w:rStyle w:val="Pokec"/>
          <w:color w:val="auto"/>
        </w:rPr>
        <w:t xml:space="preserve">Souhlasím, aby tato </w:t>
      </w:r>
      <w:r>
        <w:rPr>
          <w:rStyle w:val="Pokec"/>
          <w:color w:val="auto"/>
        </w:rPr>
        <w:t>studijní</w:t>
      </w:r>
      <w:r w:rsidRPr="00320CEC">
        <w:rPr>
          <w:rStyle w:val="Pokec"/>
          <w:color w:val="auto"/>
        </w:rPr>
        <w:t xml:space="preserve"> práce byla použita k</w:t>
      </w:r>
      <w:r>
        <w:rPr>
          <w:rStyle w:val="Pokec"/>
          <w:color w:val="auto"/>
        </w:rPr>
        <w:t xml:space="preserve"> </w:t>
      </w:r>
      <w:r w:rsidRPr="00320CEC">
        <w:rPr>
          <w:rStyle w:val="Pokec"/>
          <w:color w:val="auto"/>
        </w:rPr>
        <w:t>výukovým účelům</w:t>
      </w:r>
      <w:r>
        <w:rPr>
          <w:rStyle w:val="Pokec"/>
          <w:color w:val="auto"/>
        </w:rPr>
        <w:t xml:space="preserve"> na Střední průmyslové </w:t>
      </w:r>
      <w:r>
        <w:rPr>
          <w:rStyle w:val="Pokec"/>
          <w:color w:val="auto"/>
        </w:rPr>
        <w:br/>
        <w:t xml:space="preserve">a umělecké škole v Opavě, Praskova </w:t>
      </w:r>
      <w:r>
        <w:t>399/8.</w:t>
      </w:r>
    </w:p>
    <w:p w14:paraId="7394A0ED" w14:textId="7C445EC9" w:rsidR="008B6730" w:rsidRPr="0022786A" w:rsidRDefault="008B6730" w:rsidP="008B6730">
      <w:pPr>
        <w:spacing w:before="120"/>
        <w:jc w:val="left"/>
        <w:rPr>
          <w:rStyle w:val="Pokec"/>
          <w:color w:val="auto"/>
        </w:rPr>
      </w:pPr>
      <w:r>
        <w:rPr>
          <w:rStyle w:val="Pokec"/>
          <w:color w:val="auto"/>
        </w:rPr>
        <w:t xml:space="preserve">V Opavě </w:t>
      </w:r>
      <w:r>
        <w:rPr>
          <w:rStyle w:val="Pokec"/>
          <w:color w:val="auto"/>
        </w:rPr>
        <w:tab/>
        <w:t>31. 12. 20</w:t>
      </w:r>
      <w:r w:rsidR="00684BEF">
        <w:rPr>
          <w:rStyle w:val="Pokec"/>
          <w:color w:val="auto"/>
        </w:rPr>
        <w:t>20</w:t>
      </w:r>
    </w:p>
    <w:p w14:paraId="27EEA487" w14:textId="77777777" w:rsidR="00294C06" w:rsidRPr="008B6730" w:rsidRDefault="004A12E0" w:rsidP="008B6730">
      <w:pPr>
        <w:pBdr>
          <w:top w:val="single" w:sz="4" w:space="1" w:color="auto"/>
        </w:pBdr>
        <w:ind w:left="4963" w:firstLine="709"/>
        <w:rPr>
          <w:i/>
        </w:rPr>
      </w:pPr>
      <w:r w:rsidRPr="008B6730">
        <w:rPr>
          <w:rStyle w:val="Pokec"/>
          <w:i/>
          <w:color w:val="auto"/>
        </w:rPr>
        <w:t xml:space="preserve">podpis </w:t>
      </w:r>
      <w:r w:rsidR="008B6730" w:rsidRPr="008B6730">
        <w:rPr>
          <w:rStyle w:val="Pokec"/>
          <w:i/>
          <w:color w:val="auto"/>
        </w:rPr>
        <w:t>autora práce</w:t>
      </w:r>
    </w:p>
    <w:p w14:paraId="092A8F69" w14:textId="77777777" w:rsidR="00F03DA6" w:rsidRPr="005F3335" w:rsidRDefault="00896E56" w:rsidP="005F3335">
      <w:pPr>
        <w:rPr>
          <w:b/>
          <w:sz w:val="28"/>
          <w:szCs w:val="28"/>
        </w:rPr>
      </w:pPr>
      <w:bookmarkStart w:id="3" w:name="_Toc37577728"/>
      <w:r>
        <w:rPr>
          <w:b/>
          <w:sz w:val="28"/>
          <w:szCs w:val="28"/>
        </w:rPr>
        <w:br w:type="page"/>
      </w:r>
      <w:r w:rsidR="00F03DA6" w:rsidRPr="005F3335">
        <w:rPr>
          <w:b/>
          <w:sz w:val="28"/>
          <w:szCs w:val="28"/>
        </w:rPr>
        <w:lastRenderedPageBreak/>
        <w:t>A</w:t>
      </w:r>
      <w:bookmarkEnd w:id="3"/>
      <w:r w:rsidR="00D12AB2">
        <w:rPr>
          <w:b/>
          <w:sz w:val="28"/>
          <w:szCs w:val="28"/>
        </w:rPr>
        <w:t>NOTACE</w:t>
      </w:r>
    </w:p>
    <w:p w14:paraId="40CC63BF" w14:textId="77777777" w:rsidR="00F03DA6" w:rsidRDefault="00D433EA">
      <w:r>
        <w:t xml:space="preserve">- </w:t>
      </w:r>
      <w:r w:rsidR="00F03DA6">
        <w:t>česky</w:t>
      </w:r>
    </w:p>
    <w:p w14:paraId="7C1B5D7E" w14:textId="77777777" w:rsidR="00D433EA" w:rsidRDefault="00D433EA">
      <w:r>
        <w:t>- slouží jako pomoc čtenáři rychle se zorientovat v dané práci.</w:t>
      </w:r>
    </w:p>
    <w:p w14:paraId="40DE9313" w14:textId="77777777" w:rsidR="00D433EA" w:rsidRPr="008471FB" w:rsidRDefault="00D433EA" w:rsidP="00896E56">
      <w:pPr>
        <w:autoSpaceDE w:val="0"/>
        <w:autoSpaceDN w:val="0"/>
        <w:adjustRightInd w:val="0"/>
        <w:spacing w:after="0" w:line="240" w:lineRule="auto"/>
        <w:rPr>
          <w:i/>
        </w:rPr>
      </w:pPr>
      <w:r w:rsidRPr="008471FB">
        <w:rPr>
          <w:rFonts w:ascii="Calibri" w:hAnsi="Calibri" w:cs="Calibri"/>
        </w:rPr>
        <w:t xml:space="preserve">- </w:t>
      </w:r>
      <w:r w:rsidR="00896E56" w:rsidRPr="008471FB">
        <w:rPr>
          <w:i/>
        </w:rPr>
        <w:t>„</w:t>
      </w:r>
      <w:r w:rsidRPr="008471FB">
        <w:rPr>
          <w:i/>
        </w:rPr>
        <w:t>Redukovaný text, který charakterizuje obsah dokumentu bez rozlišování autorství abst</w:t>
      </w:r>
      <w:r w:rsidR="00A07699" w:rsidRPr="008471FB">
        <w:rPr>
          <w:i/>
        </w:rPr>
        <w:t>r</w:t>
      </w:r>
      <w:r w:rsidRPr="008471FB">
        <w:rPr>
          <w:i/>
        </w:rPr>
        <w:t>aktu,</w:t>
      </w:r>
      <w:r w:rsidR="00896E56" w:rsidRPr="008471FB">
        <w:rPr>
          <w:i/>
        </w:rPr>
        <w:t xml:space="preserve"> </w:t>
      </w:r>
      <w:r w:rsidRPr="008471FB">
        <w:rPr>
          <w:i/>
        </w:rPr>
        <w:t>bez doplňkových informací, bez vlastní interpretace a hodnocení dokumentu (tj. nikoliv "v práci velmi dobře hod</w:t>
      </w:r>
      <w:r w:rsidR="00614852" w:rsidRPr="008471FB">
        <w:rPr>
          <w:i/>
        </w:rPr>
        <w:t xml:space="preserve">notím podle </w:t>
      </w:r>
      <w:proofErr w:type="gramStart"/>
      <w:r w:rsidR="00614852" w:rsidRPr="008471FB">
        <w:rPr>
          <w:i/>
        </w:rPr>
        <w:t>mne</w:t>
      </w:r>
      <w:proofErr w:type="gramEnd"/>
      <w:r w:rsidR="00614852" w:rsidRPr="008471FB">
        <w:rPr>
          <w:i/>
        </w:rPr>
        <w:t xml:space="preserve"> zajímavý systém</w:t>
      </w:r>
      <w:r w:rsidRPr="008471FB">
        <w:rPr>
          <w:i/>
        </w:rPr>
        <w:t xml:space="preserve">...", ale "práce hodnotí systém..."). Základními vlastnostmi </w:t>
      </w:r>
      <w:r w:rsidR="00D12AB2">
        <w:rPr>
          <w:i/>
        </w:rPr>
        <w:t>anotace</w:t>
      </w:r>
      <w:r w:rsidRPr="008471FB">
        <w:rPr>
          <w:i/>
        </w:rPr>
        <w:t xml:space="preserve"> jsou výstižnost, přehlednost, jasnost, stručnost,</w:t>
      </w:r>
      <w:r w:rsidR="00896E56" w:rsidRPr="008471FB">
        <w:rPr>
          <w:i/>
        </w:rPr>
        <w:t xml:space="preserve"> </w:t>
      </w:r>
      <w:r w:rsidRPr="008471FB">
        <w:rPr>
          <w:i/>
        </w:rPr>
        <w:t>přesnost, obj</w:t>
      </w:r>
      <w:r w:rsidR="00614852" w:rsidRPr="008471FB">
        <w:rPr>
          <w:i/>
        </w:rPr>
        <w:t>ektivnost a čtivost. A</w:t>
      </w:r>
      <w:r w:rsidR="00D12AB2">
        <w:rPr>
          <w:i/>
        </w:rPr>
        <w:t>notace</w:t>
      </w:r>
      <w:r w:rsidR="00614852" w:rsidRPr="008471FB">
        <w:rPr>
          <w:i/>
        </w:rPr>
        <w:t xml:space="preserve"> je formulován</w:t>
      </w:r>
      <w:r w:rsidR="00D12AB2">
        <w:rPr>
          <w:i/>
        </w:rPr>
        <w:t>a</w:t>
      </w:r>
      <w:r w:rsidR="00614852" w:rsidRPr="008471FB">
        <w:rPr>
          <w:i/>
        </w:rPr>
        <w:t xml:space="preserve"> </w:t>
      </w:r>
      <w:r w:rsidRPr="008471FB">
        <w:rPr>
          <w:i/>
        </w:rPr>
        <w:t>v přirozeném jazyce – obvyk</w:t>
      </w:r>
      <w:r w:rsidR="00614852" w:rsidRPr="008471FB">
        <w:rPr>
          <w:i/>
        </w:rPr>
        <w:t>le ve větách</w:t>
      </w:r>
      <w:r w:rsidRPr="008471FB">
        <w:rPr>
          <w:i/>
        </w:rPr>
        <w:t>. A</w:t>
      </w:r>
      <w:r w:rsidR="00D12AB2">
        <w:rPr>
          <w:i/>
        </w:rPr>
        <w:t>notace</w:t>
      </w:r>
      <w:r w:rsidRPr="008471FB">
        <w:rPr>
          <w:i/>
        </w:rPr>
        <w:t xml:space="preserve"> může používat textových formulací z referovaného dokumentu, ale jako celek je formulován nově.</w:t>
      </w:r>
      <w:r w:rsidR="00896E56" w:rsidRPr="008471FB">
        <w:rPr>
          <w:i/>
        </w:rPr>
        <w:t>“</w:t>
      </w:r>
    </w:p>
    <w:p w14:paraId="35BD13C0" w14:textId="77777777" w:rsidR="00D433EA" w:rsidRPr="008471FB" w:rsidRDefault="00D433EA" w:rsidP="00D433EA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</w:rPr>
      </w:pPr>
    </w:p>
    <w:p w14:paraId="31AB6A0B" w14:textId="77777777" w:rsidR="00D433EA" w:rsidRDefault="00D433EA">
      <w:r>
        <w:t xml:space="preserve">- délka cca </w:t>
      </w:r>
      <w:proofErr w:type="gramStart"/>
      <w:r>
        <w:t>100 – 250</w:t>
      </w:r>
      <w:proofErr w:type="gramEnd"/>
      <w:r>
        <w:t xml:space="preserve"> slov</w:t>
      </w:r>
    </w:p>
    <w:p w14:paraId="180FF1CE" w14:textId="77777777" w:rsidR="00F03DA6" w:rsidRDefault="00F03DA6">
      <w:pPr>
        <w:rPr>
          <w:rStyle w:val="Pokec"/>
        </w:rPr>
      </w:pPr>
    </w:p>
    <w:p w14:paraId="36BC1C17" w14:textId="77777777" w:rsidR="00F03DA6" w:rsidRDefault="00F03DA6"/>
    <w:p w14:paraId="698E774B" w14:textId="77777777" w:rsidR="005F3335" w:rsidRDefault="005F3335"/>
    <w:p w14:paraId="19836964" w14:textId="77777777" w:rsidR="00F03DA6" w:rsidRDefault="00F03DA6"/>
    <w:p w14:paraId="616EDF71" w14:textId="77777777" w:rsidR="00294C06" w:rsidRPr="0022786A" w:rsidRDefault="00294C06" w:rsidP="004A12E0">
      <w:pPr>
        <w:tabs>
          <w:tab w:val="left" w:pos="7088"/>
        </w:tabs>
        <w:rPr>
          <w:rStyle w:val="Pokec"/>
          <w:color w:val="auto"/>
        </w:rPr>
      </w:pPr>
    </w:p>
    <w:p w14:paraId="757EE224" w14:textId="77777777" w:rsidR="00294C06" w:rsidRDefault="00294C06"/>
    <w:p w14:paraId="47FC814C" w14:textId="4E02CA76" w:rsidR="00D61DCC" w:rsidRPr="00D61DCC" w:rsidRDefault="00F03DA6" w:rsidP="00D61DCC">
      <w:pPr>
        <w:pStyle w:val="Nadpis-Obsah"/>
        <w:pageBreakBefore/>
      </w:pPr>
      <w:bookmarkStart w:id="4" w:name="_Toc37577729"/>
      <w:bookmarkStart w:id="5" w:name="_Toc88120440"/>
      <w:bookmarkStart w:id="6" w:name="_Toc88120677"/>
      <w:bookmarkStart w:id="7" w:name="_Toc88120889"/>
      <w:bookmarkStart w:id="8" w:name="_Toc88120993"/>
      <w:bookmarkStart w:id="9" w:name="_Toc88121036"/>
      <w:bookmarkStart w:id="10" w:name="_Toc88121173"/>
      <w:bookmarkStart w:id="11" w:name="_Toc88121547"/>
      <w:bookmarkStart w:id="12" w:name="_Toc88121604"/>
      <w:bookmarkStart w:id="13" w:name="_Toc88121742"/>
      <w:bookmarkStart w:id="14" w:name="_Toc88122008"/>
      <w:bookmarkStart w:id="15" w:name="_Toc88124611"/>
      <w:bookmarkStart w:id="16" w:name="_Toc88124648"/>
      <w:bookmarkStart w:id="17" w:name="_Toc88124798"/>
      <w:bookmarkStart w:id="18" w:name="_Toc88125781"/>
      <w:bookmarkStart w:id="19" w:name="_Toc88126301"/>
      <w:bookmarkStart w:id="20" w:name="_Toc88126452"/>
      <w:bookmarkStart w:id="21" w:name="_Toc88126519"/>
      <w:bookmarkStart w:id="22" w:name="_Toc88126548"/>
      <w:bookmarkStart w:id="23" w:name="_Toc88126764"/>
      <w:bookmarkStart w:id="24" w:name="_Toc88126854"/>
      <w:bookmarkStart w:id="25" w:name="_Toc88127095"/>
      <w:bookmarkStart w:id="26" w:name="_Toc88127138"/>
      <w:bookmarkStart w:id="27" w:name="_Toc88128503"/>
      <w:bookmarkStart w:id="28" w:name="_Toc107634140"/>
      <w:bookmarkStart w:id="29" w:name="_Toc107635157"/>
      <w:r>
        <w:lastRenderedPageBreak/>
        <w:t>OBSAH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r w:rsidRPr="00E9780B">
        <w:rPr>
          <w:b w:val="0"/>
          <w:bCs w:val="0"/>
          <w:szCs w:val="36"/>
        </w:rPr>
        <w:fldChar w:fldCharType="begin"/>
      </w:r>
      <w:r w:rsidRPr="00E9780B">
        <w:rPr>
          <w:b w:val="0"/>
          <w:szCs w:val="36"/>
        </w:rPr>
        <w:instrText xml:space="preserve"> TOC \h \z \t "Nadpis 1;2;Nadpis 2;3;Nadpis 3;4;Nadpis 4;5;Nadpis;2;Část;1" </w:instrText>
      </w:r>
      <w:r w:rsidRPr="00E9780B">
        <w:rPr>
          <w:b w:val="0"/>
          <w:bCs w:val="0"/>
          <w:szCs w:val="36"/>
        </w:rPr>
        <w:fldChar w:fldCharType="separate"/>
      </w:r>
    </w:p>
    <w:p w14:paraId="3CF9132E" w14:textId="7453DE7C" w:rsidR="00D61DCC" w:rsidRPr="006F4A74" w:rsidRDefault="00891DF5">
      <w:pPr>
        <w:pStyle w:val="Obsah2"/>
        <w:rPr>
          <w:rFonts w:ascii="Calibri" w:hAnsi="Calibri"/>
          <w:b w:val="0"/>
          <w:caps w:val="0"/>
          <w:sz w:val="22"/>
          <w:szCs w:val="22"/>
        </w:rPr>
      </w:pPr>
      <w:hyperlink w:anchor="_Toc61200686" w:history="1">
        <w:r w:rsidR="00D61DCC" w:rsidRPr="004737FE">
          <w:rPr>
            <w:rStyle w:val="Hypertextovodkaz"/>
          </w:rPr>
          <w:t>Úvod</w:t>
        </w:r>
        <w:r w:rsidR="00D61DCC">
          <w:rPr>
            <w:webHidden/>
          </w:rPr>
          <w:tab/>
        </w:r>
        <w:r w:rsidR="00D61DCC">
          <w:rPr>
            <w:webHidden/>
          </w:rPr>
          <w:fldChar w:fldCharType="begin"/>
        </w:r>
        <w:r w:rsidR="00D61DCC">
          <w:rPr>
            <w:webHidden/>
          </w:rPr>
          <w:instrText xml:space="preserve"> PAGEREF _Toc61200686 \h </w:instrText>
        </w:r>
        <w:r w:rsidR="00D61DCC">
          <w:rPr>
            <w:webHidden/>
          </w:rPr>
        </w:r>
        <w:r w:rsidR="00D61DCC">
          <w:rPr>
            <w:webHidden/>
          </w:rPr>
          <w:fldChar w:fldCharType="separate"/>
        </w:r>
        <w:r w:rsidR="009C195C">
          <w:rPr>
            <w:webHidden/>
          </w:rPr>
          <w:t>5</w:t>
        </w:r>
        <w:r w:rsidR="00D61DCC">
          <w:rPr>
            <w:webHidden/>
          </w:rPr>
          <w:fldChar w:fldCharType="end"/>
        </w:r>
      </w:hyperlink>
    </w:p>
    <w:p w14:paraId="3A61ABFF" w14:textId="42D638C3" w:rsidR="00D61DCC" w:rsidRPr="006F4A74" w:rsidRDefault="00891DF5">
      <w:pPr>
        <w:pStyle w:val="Obsah2"/>
        <w:rPr>
          <w:rFonts w:ascii="Calibri" w:hAnsi="Calibri"/>
          <w:b w:val="0"/>
          <w:caps w:val="0"/>
          <w:sz w:val="22"/>
          <w:szCs w:val="22"/>
        </w:rPr>
      </w:pPr>
      <w:hyperlink w:anchor="_Toc61200687" w:history="1">
        <w:r w:rsidR="00D61DCC" w:rsidRPr="004737FE">
          <w:rPr>
            <w:rStyle w:val="Hypertextovodkaz"/>
          </w:rPr>
          <w:t>1</w:t>
        </w:r>
        <w:r w:rsidR="00D61DCC" w:rsidRPr="006F4A74">
          <w:rPr>
            <w:rFonts w:ascii="Calibri" w:hAnsi="Calibri"/>
            <w:b w:val="0"/>
            <w:caps w:val="0"/>
            <w:sz w:val="22"/>
            <w:szCs w:val="22"/>
          </w:rPr>
          <w:tab/>
        </w:r>
        <w:r w:rsidR="00D61DCC" w:rsidRPr="004737FE">
          <w:rPr>
            <w:rStyle w:val="Hypertextovodkaz"/>
          </w:rPr>
          <w:t>VÝROBA ROBOTICKÉHO RAMENE</w:t>
        </w:r>
        <w:r w:rsidR="00D61DCC">
          <w:rPr>
            <w:webHidden/>
          </w:rPr>
          <w:tab/>
        </w:r>
        <w:r w:rsidR="00D61DCC">
          <w:rPr>
            <w:webHidden/>
          </w:rPr>
          <w:fldChar w:fldCharType="begin"/>
        </w:r>
        <w:r w:rsidR="00D61DCC">
          <w:rPr>
            <w:webHidden/>
          </w:rPr>
          <w:instrText xml:space="preserve"> PAGEREF _Toc61200687 \h </w:instrText>
        </w:r>
        <w:r w:rsidR="00D61DCC">
          <w:rPr>
            <w:webHidden/>
          </w:rPr>
        </w:r>
        <w:r w:rsidR="00D61DCC">
          <w:rPr>
            <w:webHidden/>
          </w:rPr>
          <w:fldChar w:fldCharType="separate"/>
        </w:r>
        <w:r w:rsidR="009C195C">
          <w:rPr>
            <w:webHidden/>
          </w:rPr>
          <w:t>6</w:t>
        </w:r>
        <w:r w:rsidR="00D61DCC">
          <w:rPr>
            <w:webHidden/>
          </w:rPr>
          <w:fldChar w:fldCharType="end"/>
        </w:r>
      </w:hyperlink>
    </w:p>
    <w:p w14:paraId="501018C6" w14:textId="21ED43A7" w:rsidR="00D61DCC" w:rsidRPr="006F4A74" w:rsidRDefault="00891DF5">
      <w:pPr>
        <w:pStyle w:val="Obsah2"/>
        <w:rPr>
          <w:rFonts w:ascii="Calibri" w:hAnsi="Calibri"/>
          <w:b w:val="0"/>
          <w:caps w:val="0"/>
          <w:sz w:val="22"/>
          <w:szCs w:val="22"/>
        </w:rPr>
      </w:pPr>
      <w:hyperlink w:anchor="_Toc61200688" w:history="1">
        <w:r w:rsidR="00D61DCC" w:rsidRPr="004737FE">
          <w:rPr>
            <w:rStyle w:val="Hypertextovodkaz"/>
          </w:rPr>
          <w:t>2</w:t>
        </w:r>
        <w:r w:rsidR="00D61DCC" w:rsidRPr="006F4A74">
          <w:rPr>
            <w:rFonts w:ascii="Calibri" w:hAnsi="Calibri"/>
            <w:b w:val="0"/>
            <w:caps w:val="0"/>
            <w:sz w:val="22"/>
            <w:szCs w:val="22"/>
          </w:rPr>
          <w:tab/>
        </w:r>
        <w:r w:rsidR="00D61DCC" w:rsidRPr="004737FE">
          <w:rPr>
            <w:rStyle w:val="Hypertextovodkaz"/>
          </w:rPr>
          <w:t>Využité technologie</w:t>
        </w:r>
        <w:r w:rsidR="00D61DCC">
          <w:rPr>
            <w:webHidden/>
          </w:rPr>
          <w:tab/>
        </w:r>
        <w:r w:rsidR="00D61DCC">
          <w:rPr>
            <w:webHidden/>
          </w:rPr>
          <w:fldChar w:fldCharType="begin"/>
        </w:r>
        <w:r w:rsidR="00D61DCC">
          <w:rPr>
            <w:webHidden/>
          </w:rPr>
          <w:instrText xml:space="preserve"> PAGEREF _Toc61200688 \h </w:instrText>
        </w:r>
        <w:r w:rsidR="00D61DCC">
          <w:rPr>
            <w:webHidden/>
          </w:rPr>
        </w:r>
        <w:r w:rsidR="00D61DCC">
          <w:rPr>
            <w:webHidden/>
          </w:rPr>
          <w:fldChar w:fldCharType="separate"/>
        </w:r>
        <w:r w:rsidR="009C195C">
          <w:rPr>
            <w:webHidden/>
          </w:rPr>
          <w:t>7</w:t>
        </w:r>
        <w:r w:rsidR="00D61DCC">
          <w:rPr>
            <w:webHidden/>
          </w:rPr>
          <w:fldChar w:fldCharType="end"/>
        </w:r>
      </w:hyperlink>
    </w:p>
    <w:p w14:paraId="1493342E" w14:textId="5DE11611" w:rsidR="00D61DCC" w:rsidRPr="006F4A74" w:rsidRDefault="00891DF5">
      <w:pPr>
        <w:pStyle w:val="Obsah3"/>
        <w:rPr>
          <w:rFonts w:ascii="Calibri" w:hAnsi="Calibri"/>
          <w:smallCaps w:val="0"/>
          <w:sz w:val="22"/>
          <w:szCs w:val="22"/>
        </w:rPr>
      </w:pPr>
      <w:hyperlink w:anchor="_Toc61200689" w:history="1">
        <w:r w:rsidR="00D61DCC" w:rsidRPr="004737FE">
          <w:rPr>
            <w:rStyle w:val="Hypertextovodkaz"/>
          </w:rPr>
          <w:t>2.1</w:t>
        </w:r>
        <w:r w:rsidR="00D61DCC" w:rsidRPr="006F4A74">
          <w:rPr>
            <w:rFonts w:ascii="Calibri" w:hAnsi="Calibri"/>
            <w:smallCaps w:val="0"/>
            <w:sz w:val="22"/>
            <w:szCs w:val="22"/>
          </w:rPr>
          <w:tab/>
        </w:r>
        <w:r w:rsidR="00D61DCC" w:rsidRPr="004737FE">
          <w:rPr>
            <w:rStyle w:val="Hypertextovodkaz"/>
          </w:rPr>
          <w:t>Hardware</w:t>
        </w:r>
        <w:r w:rsidR="00D61DCC">
          <w:rPr>
            <w:webHidden/>
          </w:rPr>
          <w:tab/>
        </w:r>
        <w:r w:rsidR="00D61DCC">
          <w:rPr>
            <w:webHidden/>
          </w:rPr>
          <w:fldChar w:fldCharType="begin"/>
        </w:r>
        <w:r w:rsidR="00D61DCC">
          <w:rPr>
            <w:webHidden/>
          </w:rPr>
          <w:instrText xml:space="preserve"> PAGEREF _Toc61200689 \h </w:instrText>
        </w:r>
        <w:r w:rsidR="00D61DCC">
          <w:rPr>
            <w:webHidden/>
          </w:rPr>
        </w:r>
        <w:r w:rsidR="00D61DCC">
          <w:rPr>
            <w:webHidden/>
          </w:rPr>
          <w:fldChar w:fldCharType="separate"/>
        </w:r>
        <w:r w:rsidR="009C195C">
          <w:rPr>
            <w:webHidden/>
          </w:rPr>
          <w:t>7</w:t>
        </w:r>
        <w:r w:rsidR="00D61DCC">
          <w:rPr>
            <w:webHidden/>
          </w:rPr>
          <w:fldChar w:fldCharType="end"/>
        </w:r>
      </w:hyperlink>
    </w:p>
    <w:p w14:paraId="6E4590CA" w14:textId="07B308C1" w:rsidR="00D61DCC" w:rsidRPr="006F4A74" w:rsidRDefault="00891DF5">
      <w:pPr>
        <w:pStyle w:val="Obsah4"/>
        <w:tabs>
          <w:tab w:val="left" w:pos="1418"/>
        </w:tabs>
        <w:rPr>
          <w:rFonts w:ascii="Calibri" w:hAnsi="Calibri"/>
          <w:sz w:val="22"/>
          <w:szCs w:val="22"/>
        </w:rPr>
      </w:pPr>
      <w:hyperlink w:anchor="_Toc61200690" w:history="1">
        <w:r w:rsidR="00D61DCC" w:rsidRPr="004737FE">
          <w:rPr>
            <w:rStyle w:val="Hypertextovodkaz"/>
          </w:rPr>
          <w:t>2.1.1</w:t>
        </w:r>
        <w:r w:rsidR="00D61DCC" w:rsidRPr="006F4A74">
          <w:rPr>
            <w:rFonts w:ascii="Calibri" w:hAnsi="Calibri"/>
            <w:sz w:val="22"/>
            <w:szCs w:val="22"/>
          </w:rPr>
          <w:tab/>
        </w:r>
        <w:r w:rsidR="00D61DCC" w:rsidRPr="004737FE">
          <w:rPr>
            <w:rStyle w:val="Hypertextovodkaz"/>
          </w:rPr>
          <w:t>Seznam součástek</w:t>
        </w:r>
        <w:r w:rsidR="00D61DCC">
          <w:rPr>
            <w:webHidden/>
          </w:rPr>
          <w:tab/>
        </w:r>
        <w:r w:rsidR="00D61DCC">
          <w:rPr>
            <w:webHidden/>
          </w:rPr>
          <w:fldChar w:fldCharType="begin"/>
        </w:r>
        <w:r w:rsidR="00D61DCC">
          <w:rPr>
            <w:webHidden/>
          </w:rPr>
          <w:instrText xml:space="preserve"> PAGEREF _Toc61200690 \h </w:instrText>
        </w:r>
        <w:r w:rsidR="00D61DCC">
          <w:rPr>
            <w:webHidden/>
          </w:rPr>
        </w:r>
        <w:r w:rsidR="00D61DCC">
          <w:rPr>
            <w:webHidden/>
          </w:rPr>
          <w:fldChar w:fldCharType="separate"/>
        </w:r>
        <w:r w:rsidR="009C195C">
          <w:rPr>
            <w:webHidden/>
          </w:rPr>
          <w:t>7</w:t>
        </w:r>
        <w:r w:rsidR="00D61DCC">
          <w:rPr>
            <w:webHidden/>
          </w:rPr>
          <w:fldChar w:fldCharType="end"/>
        </w:r>
      </w:hyperlink>
    </w:p>
    <w:p w14:paraId="7DD08B8B" w14:textId="59A882C1" w:rsidR="00D61DCC" w:rsidRPr="006F4A74" w:rsidRDefault="00891DF5">
      <w:pPr>
        <w:pStyle w:val="Obsah4"/>
        <w:tabs>
          <w:tab w:val="left" w:pos="1418"/>
        </w:tabs>
        <w:rPr>
          <w:rFonts w:ascii="Calibri" w:hAnsi="Calibri"/>
          <w:sz w:val="22"/>
          <w:szCs w:val="22"/>
        </w:rPr>
      </w:pPr>
      <w:hyperlink w:anchor="_Toc61200691" w:history="1">
        <w:r w:rsidR="00D61DCC" w:rsidRPr="004737FE">
          <w:rPr>
            <w:rStyle w:val="Hypertextovodkaz"/>
          </w:rPr>
          <w:t>2.1.2</w:t>
        </w:r>
        <w:r w:rsidR="00D61DCC" w:rsidRPr="006F4A74">
          <w:rPr>
            <w:rFonts w:ascii="Calibri" w:hAnsi="Calibri"/>
            <w:sz w:val="22"/>
            <w:szCs w:val="22"/>
          </w:rPr>
          <w:tab/>
        </w:r>
        <w:r w:rsidR="00D61DCC" w:rsidRPr="004737FE">
          <w:rPr>
            <w:rStyle w:val="Hypertextovodkaz"/>
          </w:rPr>
          <w:t>Spojovací a pomocný materiál</w:t>
        </w:r>
        <w:r w:rsidR="00D61DCC">
          <w:rPr>
            <w:webHidden/>
          </w:rPr>
          <w:tab/>
        </w:r>
        <w:r w:rsidR="00D61DCC">
          <w:rPr>
            <w:webHidden/>
          </w:rPr>
          <w:fldChar w:fldCharType="begin"/>
        </w:r>
        <w:r w:rsidR="00D61DCC">
          <w:rPr>
            <w:webHidden/>
          </w:rPr>
          <w:instrText xml:space="preserve"> PAGEREF _Toc61200691 \h </w:instrText>
        </w:r>
        <w:r w:rsidR="00D61DCC">
          <w:rPr>
            <w:webHidden/>
          </w:rPr>
        </w:r>
        <w:r w:rsidR="00D61DCC">
          <w:rPr>
            <w:webHidden/>
          </w:rPr>
          <w:fldChar w:fldCharType="separate"/>
        </w:r>
        <w:r w:rsidR="009C195C">
          <w:rPr>
            <w:webHidden/>
          </w:rPr>
          <w:t>7</w:t>
        </w:r>
        <w:r w:rsidR="00D61DCC">
          <w:rPr>
            <w:webHidden/>
          </w:rPr>
          <w:fldChar w:fldCharType="end"/>
        </w:r>
      </w:hyperlink>
    </w:p>
    <w:p w14:paraId="44863E92" w14:textId="7C399364" w:rsidR="00D61DCC" w:rsidRPr="006F4A74" w:rsidRDefault="00891DF5">
      <w:pPr>
        <w:pStyle w:val="Obsah2"/>
        <w:rPr>
          <w:rFonts w:ascii="Calibri" w:hAnsi="Calibri"/>
          <w:b w:val="0"/>
          <w:caps w:val="0"/>
          <w:sz w:val="22"/>
          <w:szCs w:val="22"/>
        </w:rPr>
      </w:pPr>
      <w:hyperlink w:anchor="_Toc61200692" w:history="1">
        <w:r w:rsidR="00D61DCC" w:rsidRPr="004737FE">
          <w:rPr>
            <w:rStyle w:val="Hypertextovodkaz"/>
          </w:rPr>
          <w:t>3</w:t>
        </w:r>
        <w:r w:rsidR="00D61DCC" w:rsidRPr="006F4A74">
          <w:rPr>
            <w:rFonts w:ascii="Calibri" w:hAnsi="Calibri"/>
            <w:b w:val="0"/>
            <w:caps w:val="0"/>
            <w:sz w:val="22"/>
            <w:szCs w:val="22"/>
          </w:rPr>
          <w:tab/>
        </w:r>
        <w:r w:rsidR="00D61DCC" w:rsidRPr="004737FE">
          <w:rPr>
            <w:rStyle w:val="Hypertextovodkaz"/>
          </w:rPr>
          <w:t>Způsoby řešení a použité postupy</w:t>
        </w:r>
        <w:r w:rsidR="00D61DCC">
          <w:rPr>
            <w:webHidden/>
          </w:rPr>
          <w:tab/>
        </w:r>
        <w:r w:rsidR="00D61DCC">
          <w:rPr>
            <w:webHidden/>
          </w:rPr>
          <w:fldChar w:fldCharType="begin"/>
        </w:r>
        <w:r w:rsidR="00D61DCC">
          <w:rPr>
            <w:webHidden/>
          </w:rPr>
          <w:instrText xml:space="preserve"> PAGEREF _Toc61200692 \h </w:instrText>
        </w:r>
        <w:r w:rsidR="00D61DCC">
          <w:rPr>
            <w:webHidden/>
          </w:rPr>
        </w:r>
        <w:r w:rsidR="00D61DCC">
          <w:rPr>
            <w:webHidden/>
          </w:rPr>
          <w:fldChar w:fldCharType="separate"/>
        </w:r>
        <w:r w:rsidR="009C195C">
          <w:rPr>
            <w:webHidden/>
          </w:rPr>
          <w:t>12</w:t>
        </w:r>
        <w:r w:rsidR="00D61DCC">
          <w:rPr>
            <w:webHidden/>
          </w:rPr>
          <w:fldChar w:fldCharType="end"/>
        </w:r>
      </w:hyperlink>
    </w:p>
    <w:p w14:paraId="6D1B303E" w14:textId="50B1C9B5" w:rsidR="00D61DCC" w:rsidRPr="006F4A74" w:rsidRDefault="00891DF5">
      <w:pPr>
        <w:pStyle w:val="Obsah2"/>
        <w:rPr>
          <w:rFonts w:ascii="Calibri" w:hAnsi="Calibri"/>
          <w:b w:val="0"/>
          <w:caps w:val="0"/>
          <w:sz w:val="22"/>
          <w:szCs w:val="22"/>
        </w:rPr>
      </w:pPr>
      <w:hyperlink w:anchor="_Toc61200693" w:history="1">
        <w:r w:rsidR="00D61DCC" w:rsidRPr="004737FE">
          <w:rPr>
            <w:rStyle w:val="Hypertextovodkaz"/>
          </w:rPr>
          <w:t>4</w:t>
        </w:r>
        <w:r w:rsidR="00D61DCC" w:rsidRPr="006F4A74">
          <w:rPr>
            <w:rFonts w:ascii="Calibri" w:hAnsi="Calibri"/>
            <w:b w:val="0"/>
            <w:caps w:val="0"/>
            <w:sz w:val="22"/>
            <w:szCs w:val="22"/>
          </w:rPr>
          <w:tab/>
        </w:r>
        <w:r w:rsidR="00D61DCC" w:rsidRPr="004737FE">
          <w:rPr>
            <w:rStyle w:val="Hypertextovodkaz"/>
          </w:rPr>
          <w:t>Výsledky řešení, výstupy, uživatelský manuál</w:t>
        </w:r>
        <w:r w:rsidR="00D61DCC">
          <w:rPr>
            <w:webHidden/>
          </w:rPr>
          <w:tab/>
        </w:r>
        <w:r w:rsidR="00D61DCC">
          <w:rPr>
            <w:webHidden/>
          </w:rPr>
          <w:fldChar w:fldCharType="begin"/>
        </w:r>
        <w:r w:rsidR="00D61DCC">
          <w:rPr>
            <w:webHidden/>
          </w:rPr>
          <w:instrText xml:space="preserve"> PAGEREF _Toc61200693 \h </w:instrText>
        </w:r>
        <w:r w:rsidR="00D61DCC">
          <w:rPr>
            <w:webHidden/>
          </w:rPr>
        </w:r>
        <w:r w:rsidR="00D61DCC">
          <w:rPr>
            <w:webHidden/>
          </w:rPr>
          <w:fldChar w:fldCharType="separate"/>
        </w:r>
        <w:r w:rsidR="009C195C">
          <w:rPr>
            <w:webHidden/>
          </w:rPr>
          <w:t>14</w:t>
        </w:r>
        <w:r w:rsidR="00D61DCC">
          <w:rPr>
            <w:webHidden/>
          </w:rPr>
          <w:fldChar w:fldCharType="end"/>
        </w:r>
      </w:hyperlink>
    </w:p>
    <w:p w14:paraId="4716A61F" w14:textId="7DCB65AB" w:rsidR="00D61DCC" w:rsidRPr="006F4A74" w:rsidRDefault="00891DF5">
      <w:pPr>
        <w:pStyle w:val="Obsah2"/>
        <w:rPr>
          <w:rFonts w:ascii="Calibri" w:hAnsi="Calibri"/>
          <w:b w:val="0"/>
          <w:caps w:val="0"/>
          <w:sz w:val="22"/>
          <w:szCs w:val="22"/>
        </w:rPr>
      </w:pPr>
      <w:hyperlink w:anchor="_Toc61200694" w:history="1">
        <w:r w:rsidR="00D61DCC" w:rsidRPr="004737FE">
          <w:rPr>
            <w:rStyle w:val="Hypertextovodkaz"/>
          </w:rPr>
          <w:t>Závěr</w:t>
        </w:r>
        <w:r w:rsidR="00D61DCC">
          <w:rPr>
            <w:webHidden/>
          </w:rPr>
          <w:tab/>
        </w:r>
        <w:r w:rsidR="00D61DCC">
          <w:rPr>
            <w:webHidden/>
          </w:rPr>
          <w:fldChar w:fldCharType="begin"/>
        </w:r>
        <w:r w:rsidR="00D61DCC">
          <w:rPr>
            <w:webHidden/>
          </w:rPr>
          <w:instrText xml:space="preserve"> PAGEREF _Toc61200694 \h </w:instrText>
        </w:r>
        <w:r w:rsidR="00D61DCC">
          <w:rPr>
            <w:webHidden/>
          </w:rPr>
        </w:r>
        <w:r w:rsidR="00D61DCC">
          <w:rPr>
            <w:webHidden/>
          </w:rPr>
          <w:fldChar w:fldCharType="separate"/>
        </w:r>
        <w:r w:rsidR="009C195C">
          <w:rPr>
            <w:webHidden/>
          </w:rPr>
          <w:t>15</w:t>
        </w:r>
        <w:r w:rsidR="00D61DCC">
          <w:rPr>
            <w:webHidden/>
          </w:rPr>
          <w:fldChar w:fldCharType="end"/>
        </w:r>
      </w:hyperlink>
    </w:p>
    <w:p w14:paraId="4AEFC6CE" w14:textId="7D610C1B" w:rsidR="00D61DCC" w:rsidRPr="006F4A74" w:rsidRDefault="00891DF5">
      <w:pPr>
        <w:pStyle w:val="Obsah2"/>
        <w:rPr>
          <w:rFonts w:ascii="Calibri" w:hAnsi="Calibri"/>
          <w:b w:val="0"/>
          <w:caps w:val="0"/>
          <w:sz w:val="22"/>
          <w:szCs w:val="22"/>
        </w:rPr>
      </w:pPr>
      <w:hyperlink w:anchor="_Toc61200695" w:history="1">
        <w:r w:rsidR="00D61DCC" w:rsidRPr="004737FE">
          <w:rPr>
            <w:rStyle w:val="Hypertextovodkaz"/>
          </w:rPr>
          <w:t>Seznam použitýCH INFORMAČNÍCH ZDROJů</w:t>
        </w:r>
        <w:r w:rsidR="00D61DCC">
          <w:rPr>
            <w:webHidden/>
          </w:rPr>
          <w:tab/>
        </w:r>
        <w:r w:rsidR="00D61DCC">
          <w:rPr>
            <w:webHidden/>
          </w:rPr>
          <w:fldChar w:fldCharType="begin"/>
        </w:r>
        <w:r w:rsidR="00D61DCC">
          <w:rPr>
            <w:webHidden/>
          </w:rPr>
          <w:instrText xml:space="preserve"> PAGEREF _Toc61200695 \h </w:instrText>
        </w:r>
        <w:r w:rsidR="00D61DCC">
          <w:rPr>
            <w:webHidden/>
          </w:rPr>
        </w:r>
        <w:r w:rsidR="00D61DCC">
          <w:rPr>
            <w:webHidden/>
          </w:rPr>
          <w:fldChar w:fldCharType="separate"/>
        </w:r>
        <w:r w:rsidR="009C195C">
          <w:rPr>
            <w:webHidden/>
          </w:rPr>
          <w:t>16</w:t>
        </w:r>
        <w:r w:rsidR="00D61DCC">
          <w:rPr>
            <w:webHidden/>
          </w:rPr>
          <w:fldChar w:fldCharType="end"/>
        </w:r>
      </w:hyperlink>
    </w:p>
    <w:p w14:paraId="6BAABAFA" w14:textId="018E1E6E" w:rsidR="00D61DCC" w:rsidRPr="006F4A74" w:rsidRDefault="00891DF5">
      <w:pPr>
        <w:pStyle w:val="Obsah2"/>
        <w:rPr>
          <w:rFonts w:ascii="Calibri" w:hAnsi="Calibri"/>
          <w:b w:val="0"/>
          <w:caps w:val="0"/>
          <w:sz w:val="22"/>
          <w:szCs w:val="22"/>
        </w:rPr>
      </w:pPr>
      <w:hyperlink w:anchor="_Toc61200696" w:history="1">
        <w:r w:rsidR="00D61DCC" w:rsidRPr="004737FE">
          <w:rPr>
            <w:rStyle w:val="Hypertextovodkaz"/>
          </w:rPr>
          <w:t>Seznam příloh</w:t>
        </w:r>
        <w:r w:rsidR="00D61DCC">
          <w:rPr>
            <w:webHidden/>
          </w:rPr>
          <w:tab/>
        </w:r>
        <w:r w:rsidR="00D61DCC">
          <w:rPr>
            <w:webHidden/>
          </w:rPr>
          <w:fldChar w:fldCharType="begin"/>
        </w:r>
        <w:r w:rsidR="00D61DCC">
          <w:rPr>
            <w:webHidden/>
          </w:rPr>
          <w:instrText xml:space="preserve"> PAGEREF _Toc61200696 \h </w:instrText>
        </w:r>
        <w:r w:rsidR="00D61DCC">
          <w:rPr>
            <w:webHidden/>
          </w:rPr>
        </w:r>
        <w:r w:rsidR="00D61DCC">
          <w:rPr>
            <w:webHidden/>
          </w:rPr>
          <w:fldChar w:fldCharType="separate"/>
        </w:r>
        <w:r w:rsidR="009C195C">
          <w:rPr>
            <w:webHidden/>
          </w:rPr>
          <w:t>17</w:t>
        </w:r>
        <w:r w:rsidR="00D61DCC">
          <w:rPr>
            <w:webHidden/>
          </w:rPr>
          <w:fldChar w:fldCharType="end"/>
        </w:r>
      </w:hyperlink>
    </w:p>
    <w:p w14:paraId="07805FD9" w14:textId="0FD4097A" w:rsidR="00F03DA6" w:rsidRDefault="00F03DA6">
      <w:pPr>
        <w:pStyle w:val="Obsah2"/>
        <w:sectPr w:rsidR="00F03DA6">
          <w:type w:val="continuous"/>
          <w:pgSz w:w="11907" w:h="16840" w:code="9"/>
          <w:pgMar w:top="1701" w:right="1134" w:bottom="1134" w:left="1134" w:header="851" w:footer="709" w:gutter="851"/>
          <w:pgNumType w:start="1"/>
          <w:cols w:space="708"/>
          <w:titlePg/>
        </w:sectPr>
      </w:pPr>
      <w:r w:rsidRPr="00E9780B">
        <w:rPr>
          <w:b w:val="0"/>
          <w:bCs/>
          <w:szCs w:val="36"/>
        </w:rPr>
        <w:fldChar w:fldCharType="end"/>
      </w:r>
    </w:p>
    <w:p w14:paraId="62E9C4E6" w14:textId="77777777" w:rsidR="00756E7C" w:rsidRPr="00756E7C" w:rsidRDefault="00756E7C" w:rsidP="00756E7C">
      <w:pPr>
        <w:pStyle w:val="Nadpis"/>
      </w:pPr>
      <w:bookmarkStart w:id="30" w:name="_Toc61200686"/>
      <w:r>
        <w:lastRenderedPageBreak/>
        <w:t>Úvod</w:t>
      </w:r>
      <w:bookmarkEnd w:id="30"/>
    </w:p>
    <w:p w14:paraId="7B5FB118" w14:textId="1A805FCA" w:rsidR="00C77271" w:rsidRDefault="0095051E" w:rsidP="001F423D">
      <w:r>
        <w:t>Rozhodl jsem se vytvořit robotické rameno, které využívá počítač Arduino.</w:t>
      </w:r>
      <w:r w:rsidR="006A4A1A">
        <w:t xml:space="preserve"> </w:t>
      </w:r>
      <w:r w:rsidR="00FB5B9E">
        <w:t>S</w:t>
      </w:r>
      <w:r w:rsidR="006A4A1A">
        <w:t>kládá</w:t>
      </w:r>
      <w:r>
        <w:t xml:space="preserve"> </w:t>
      </w:r>
      <w:r w:rsidR="00FB5B9E">
        <w:t xml:space="preserve">se </w:t>
      </w:r>
      <w:r w:rsidR="006A4A1A">
        <w:t>z jednotlivých článků</w:t>
      </w:r>
      <w:r>
        <w:t xml:space="preserve"> </w:t>
      </w:r>
      <w:r w:rsidR="006A4A1A">
        <w:t>spojený</w:t>
      </w:r>
      <w:r w:rsidR="00FB5B9E">
        <w:t>mi</w:t>
      </w:r>
      <w:r w:rsidR="006A4A1A">
        <w:t xml:space="preserve"> klouby.</w:t>
      </w:r>
      <w:r>
        <w:t xml:space="preserve"> </w:t>
      </w:r>
      <w:r w:rsidR="006A4A1A">
        <w:t>Mé rameno se skládá z šesti stupňů volnosti, což zajišťuje maximální flexibilitu při práci s</w:t>
      </w:r>
      <w:r w:rsidR="00C77271">
        <w:t> </w:t>
      </w:r>
      <w:r w:rsidR="006A4A1A">
        <w:t>ramenem</w:t>
      </w:r>
      <w:r w:rsidR="00C77271">
        <w:t xml:space="preserve"> a je využíváno v této konfiguraci nejčastěji</w:t>
      </w:r>
      <w:r w:rsidR="00721861">
        <w:t xml:space="preserve"> v průmyslu, kde se využívá k nejrůznějším úlohám, například k přenášení předmětu</w:t>
      </w:r>
      <w:r w:rsidR="006A4A1A">
        <w:t xml:space="preserve">. </w:t>
      </w:r>
      <w:r w:rsidR="00721861">
        <w:t xml:space="preserve">Rameno se pohybuje pomocí </w:t>
      </w:r>
      <w:r w:rsidR="0012399F">
        <w:t>servomotorů,</w:t>
      </w:r>
      <w:r w:rsidR="00721861">
        <w:t xml:space="preserve"> </w:t>
      </w:r>
      <w:r w:rsidR="002303FE">
        <w:t>a to je</w:t>
      </w:r>
      <w:r w:rsidR="00721861">
        <w:t xml:space="preserve"> podstatně levnější volba než krokové motory.</w:t>
      </w:r>
    </w:p>
    <w:p w14:paraId="3D49AF30" w14:textId="55A50753" w:rsidR="00065FB9" w:rsidRDefault="00721861" w:rsidP="001F423D">
      <w:r>
        <w:t>Hlavním c</w:t>
      </w:r>
      <w:r w:rsidR="006A4A1A">
        <w:t>ílem této práce bylo vytvořit cenově dostupné robotické rameno, které by mohlo sloužit pro edukační účely a v budoucnu ve větším meřítku i například v továrnách.</w:t>
      </w:r>
      <w:r w:rsidR="00065FB9">
        <w:t xml:space="preserve"> Uživatel může rameno ovládat pomocí připojených </w:t>
      </w:r>
      <w:r w:rsidR="00AB07B5">
        <w:t>joysticků</w:t>
      </w:r>
      <w:r w:rsidR="00065FB9">
        <w:t xml:space="preserve">. Pohyb je naprogramován v jazyce Arduino, což je kombinace jazyků C a C++. </w:t>
      </w:r>
      <w:r w:rsidR="00B06216">
        <w:t>K ramenu jsem také připravil jednoduché uživatelské rozhraní v Pythonu.</w:t>
      </w:r>
    </w:p>
    <w:p w14:paraId="19B5390B" w14:textId="0E03187F" w:rsidR="0095051E" w:rsidRDefault="00065FB9" w:rsidP="001F423D">
      <w:r>
        <w:t>V této dokumentaci popisuji princip fungování a výrobu ramene. Zmiňuji různé problémy, které se objevily při vývoji ramene,</w:t>
      </w:r>
      <w:r w:rsidR="00CC76CA">
        <w:t xml:space="preserve"> pokračuji</w:t>
      </w:r>
      <w:r>
        <w:t xml:space="preserve"> technologie</w:t>
      </w:r>
      <w:r w:rsidR="00CC76CA">
        <w:t>mi</w:t>
      </w:r>
      <w:r>
        <w:t>, které byly využity při výrobě.</w:t>
      </w:r>
      <w:r w:rsidR="006A4A1A">
        <w:t xml:space="preserve"> </w:t>
      </w:r>
      <w:r w:rsidR="00D90E85">
        <w:t>Na</w:t>
      </w:r>
      <w:r w:rsidR="00E92CD6">
        <w:t xml:space="preserve"> závěr hodnotím odvedenou práci a zabývám se současnou podobou projektu.</w:t>
      </w:r>
    </w:p>
    <w:p w14:paraId="45CDE2C5" w14:textId="2DB43821" w:rsidR="00C77271" w:rsidRDefault="00C77271" w:rsidP="001F423D"/>
    <w:p w14:paraId="36FE1F3B" w14:textId="2A9A93DD" w:rsidR="00D04AE6" w:rsidRPr="000F5ED1" w:rsidRDefault="00946960" w:rsidP="000F5ED1">
      <w:pPr>
        <w:pStyle w:val="Nadpis1"/>
      </w:pPr>
      <w:bookmarkStart w:id="31" w:name="_Toc61200687"/>
      <w:r>
        <w:lastRenderedPageBreak/>
        <w:t>VÝROBA ROBOTICKÉHO RAMENE</w:t>
      </w:r>
      <w:bookmarkEnd w:id="31"/>
    </w:p>
    <w:p w14:paraId="3B52F99D" w14:textId="20AF026B" w:rsidR="001056DB" w:rsidRDefault="00946960" w:rsidP="001F423D">
      <w:r>
        <w:t xml:space="preserve">První část projektu představovala samotné sestavení ramene. Zpočátku jsem se dlouhou dobu zabýval nákupem součástek a </w:t>
      </w:r>
      <w:r w:rsidR="006F627A">
        <w:t xml:space="preserve">danou problematikou ramene, protože se jedná o můj první takový projekt. </w:t>
      </w:r>
      <w:r w:rsidR="002907FD">
        <w:t>Nejdříve bylo důležité</w:t>
      </w:r>
      <w:r w:rsidR="004D596F">
        <w:t xml:space="preserve"> rozhodnout se, zda použít </w:t>
      </w:r>
      <w:r w:rsidR="00F21C56">
        <w:t xml:space="preserve">vývojovou </w:t>
      </w:r>
      <w:r w:rsidR="009B7172">
        <w:t>desku Arduino</w:t>
      </w:r>
      <w:r w:rsidR="004D596F">
        <w:t>, nebo</w:t>
      </w:r>
      <w:r w:rsidR="009B7172">
        <w:t xml:space="preserve"> malý</w:t>
      </w:r>
      <w:r w:rsidR="003D65A4">
        <w:t xml:space="preserve"> počítač</w:t>
      </w:r>
      <w:r w:rsidR="00D25D44">
        <w:t xml:space="preserve"> </w:t>
      </w:r>
      <w:proofErr w:type="spellStart"/>
      <w:r w:rsidR="004D596F">
        <w:t>Raspberry</w:t>
      </w:r>
      <w:proofErr w:type="spellEnd"/>
      <w:r w:rsidR="004D596F">
        <w:t xml:space="preserve"> </w:t>
      </w:r>
      <w:proofErr w:type="spellStart"/>
      <w:r w:rsidR="004D596F">
        <w:t>Pi</w:t>
      </w:r>
      <w:proofErr w:type="spellEnd"/>
      <w:r w:rsidR="003D65A4">
        <w:t>.</w:t>
      </w:r>
      <w:r w:rsidR="003B385D">
        <w:t xml:space="preserve"> Zvolil jsem</w:t>
      </w:r>
      <w:r w:rsidR="00A12D30">
        <w:t xml:space="preserve"> vývojovou desku</w:t>
      </w:r>
      <w:r w:rsidR="003B385D">
        <w:t xml:space="preserve"> Arduino UNO</w:t>
      </w:r>
      <w:r w:rsidR="00A12D30">
        <w:t xml:space="preserve"> Rev3</w:t>
      </w:r>
      <w:r w:rsidR="00385113">
        <w:t xml:space="preserve"> založenou na </w:t>
      </w:r>
      <w:r w:rsidR="003D3BC0">
        <w:t>mikrokontroleru</w:t>
      </w:r>
      <w:r w:rsidR="00BE47BA">
        <w:t xml:space="preserve"> ATm</w:t>
      </w:r>
      <w:r w:rsidR="00BE5F88">
        <w:t>ega328</w:t>
      </w:r>
      <w:r w:rsidR="00791F2B">
        <w:t xml:space="preserve"> od firmy </w:t>
      </w:r>
      <w:proofErr w:type="spellStart"/>
      <w:r w:rsidR="00D602EE">
        <w:t>Atmel</w:t>
      </w:r>
      <w:proofErr w:type="spellEnd"/>
      <w:r w:rsidR="00D602EE">
        <w:t xml:space="preserve">, protože </w:t>
      </w:r>
      <w:r w:rsidR="00403407">
        <w:t>je to levnějš</w:t>
      </w:r>
      <w:r w:rsidR="00FD0ED5">
        <w:t xml:space="preserve">í volba, má mnohem více </w:t>
      </w:r>
      <w:r w:rsidR="0011074A">
        <w:t>pin</w:t>
      </w:r>
      <w:r w:rsidR="00FD0ED5">
        <w:t>ů</w:t>
      </w:r>
      <w:r w:rsidR="0011074A">
        <w:t xml:space="preserve"> a pro nováčky</w:t>
      </w:r>
      <w:r w:rsidR="00E65A11">
        <w:t xml:space="preserve"> v robotice</w:t>
      </w:r>
      <w:r w:rsidR="0011074A">
        <w:t xml:space="preserve"> </w:t>
      </w:r>
      <w:r w:rsidR="006E5DCF">
        <w:t>je přívětivější</w:t>
      </w:r>
      <w:r w:rsidR="00C36B74">
        <w:t>, jelikož</w:t>
      </w:r>
      <w:r w:rsidR="00E65A11">
        <w:t xml:space="preserve"> nemá žádný operační systém</w:t>
      </w:r>
      <w:r w:rsidR="0072053E">
        <w:t xml:space="preserve"> a je tam mnohem jednodušší prototypování, stačí pouze nahrát kód</w:t>
      </w:r>
      <w:r w:rsidR="006D392D">
        <w:t xml:space="preserve"> stisknutím tlačítka.</w:t>
      </w:r>
      <w:r w:rsidR="00511898">
        <w:t xml:space="preserve"> </w:t>
      </w:r>
      <w:r w:rsidR="00F04477">
        <w:t>Dále přišl</w:t>
      </w:r>
      <w:r w:rsidR="00924F95">
        <w:t>o</w:t>
      </w:r>
      <w:r w:rsidR="00F04477">
        <w:t xml:space="preserve"> na řadu </w:t>
      </w:r>
      <w:r w:rsidR="00924F95">
        <w:t>samotné sestavení</w:t>
      </w:r>
      <w:r w:rsidR="00F04477">
        <w:t xml:space="preserve"> ramene, na radu pana učitele</w:t>
      </w:r>
      <w:r w:rsidR="00F33906">
        <w:t xml:space="preserve"> jsem se nezabýval 3D tiskem a objednal jsem si kovovou</w:t>
      </w:r>
      <w:r w:rsidR="00924F95">
        <w:t xml:space="preserve"> konstrukci z</w:t>
      </w:r>
      <w:r w:rsidR="00267BEA">
        <w:t> </w:t>
      </w:r>
      <w:r w:rsidR="006221D3">
        <w:t>internet</w:t>
      </w:r>
      <w:r w:rsidR="00CA598F">
        <w:t>u</w:t>
      </w:r>
      <w:r w:rsidR="00267BEA">
        <w:t xml:space="preserve"> včetně servomotorů.</w:t>
      </w:r>
      <w:r w:rsidR="00E9199D">
        <w:t xml:space="preserve"> </w:t>
      </w:r>
    </w:p>
    <w:p w14:paraId="4BF3DC9D" w14:textId="0EBB078C" w:rsidR="002D319C" w:rsidRDefault="003D1D38" w:rsidP="001F423D">
      <w:r>
        <w:t>Trvalo dlouho, než jsem rameno sestavil, v balení nebyl žádný návo</w:t>
      </w:r>
      <w:r w:rsidR="009A0B00">
        <w:t>d</w:t>
      </w:r>
      <w:r w:rsidR="006E5DCF">
        <w:t>, tak bylo třeba sestavit robota pomocí video návodu</w:t>
      </w:r>
      <w:r w:rsidR="009A0B00">
        <w:t>.</w:t>
      </w:r>
      <w:r w:rsidR="00FD6CB3">
        <w:t xml:space="preserve"> Poté jsem </w:t>
      </w:r>
      <w:r w:rsidR="003D04B6">
        <w:t>začal připojovat drát</w:t>
      </w:r>
      <w:r w:rsidR="004F72EE">
        <w:t xml:space="preserve">ky ze servomotorů do nepájivého pole a do </w:t>
      </w:r>
      <w:r w:rsidR="008774E4">
        <w:t xml:space="preserve">digitálních PWM </w:t>
      </w:r>
      <w:r w:rsidR="008F6C41">
        <w:t>pinů</w:t>
      </w:r>
      <w:r w:rsidR="003D4089">
        <w:t>, ty jsou použity</w:t>
      </w:r>
      <w:r w:rsidR="00BC605A">
        <w:t xml:space="preserve"> </w:t>
      </w:r>
      <w:r w:rsidR="00ED1828">
        <w:t>kvůli přenosu požadované informace o poloze</w:t>
      </w:r>
      <w:r w:rsidR="00386896">
        <w:t xml:space="preserve"> </w:t>
      </w:r>
      <w:r w:rsidR="00C94064">
        <w:t>motoru.</w:t>
      </w:r>
      <w:r w:rsidR="00227083">
        <w:t xml:space="preserve"> </w:t>
      </w:r>
    </w:p>
    <w:p w14:paraId="4E00EF2D" w14:textId="1B4BF1E9" w:rsidR="001F423D" w:rsidRDefault="00227083" w:rsidP="001F423D">
      <w:r>
        <w:t>Když bylo vše zapojeno, nahrál jsem</w:t>
      </w:r>
      <w:r w:rsidR="00FC3601">
        <w:t xml:space="preserve"> </w:t>
      </w:r>
      <w:r>
        <w:t>první testovací program</w:t>
      </w:r>
      <w:r w:rsidR="002C5826">
        <w:t xml:space="preserve"> v</w:t>
      </w:r>
      <w:r w:rsidR="00125206">
        <w:t> Arduino IDE</w:t>
      </w:r>
      <w:r w:rsidR="0084071B">
        <w:t>, zkoušel jsem pohyb jednotlivých motorků</w:t>
      </w:r>
      <w:r w:rsidR="0065505C">
        <w:t xml:space="preserve">, vše zatím </w:t>
      </w:r>
      <w:r w:rsidR="004E5365">
        <w:t>fungovalo,</w:t>
      </w:r>
      <w:r w:rsidR="0065505C">
        <w:t xml:space="preserve"> jak má.</w:t>
      </w:r>
      <w:r w:rsidR="00EC3ECC">
        <w:t xml:space="preserve"> Nastal čas</w:t>
      </w:r>
      <w:r w:rsidR="00E25C3B">
        <w:t xml:space="preserve"> </w:t>
      </w:r>
      <w:r w:rsidR="00177722">
        <w:t xml:space="preserve">na </w:t>
      </w:r>
      <w:r w:rsidR="00E25C3B">
        <w:t>programování</w:t>
      </w:r>
      <w:r w:rsidR="00900C7A">
        <w:t xml:space="preserve">. </w:t>
      </w:r>
      <w:r w:rsidR="00B87648">
        <w:t>Využil jsem</w:t>
      </w:r>
      <w:r w:rsidR="002C25BB">
        <w:t xml:space="preserve"> programovací jazyk určený pro Arduino</w:t>
      </w:r>
      <w:r w:rsidR="00230768">
        <w:t>, což je kombinace jazyka C a C++</w:t>
      </w:r>
      <w:r w:rsidR="001A7696">
        <w:t>.</w:t>
      </w:r>
      <w:r w:rsidR="00B41968">
        <w:t xml:space="preserve"> Poté co jsem dokončil základní pohyb ramene </w:t>
      </w:r>
      <w:r w:rsidR="00F170A7">
        <w:t xml:space="preserve">pomocí </w:t>
      </w:r>
      <w:proofErr w:type="spellStart"/>
      <w:r w:rsidR="003E0BFD">
        <w:t>seri</w:t>
      </w:r>
      <w:r w:rsidR="00B271F6">
        <w:t>a</w:t>
      </w:r>
      <w:r w:rsidR="003E0BFD">
        <w:t>l</w:t>
      </w:r>
      <w:proofErr w:type="spellEnd"/>
      <w:r w:rsidR="003E0BFD">
        <w:t xml:space="preserve"> monitor</w:t>
      </w:r>
      <w:r w:rsidR="00B271F6">
        <w:t xml:space="preserve">, což je </w:t>
      </w:r>
      <w:r w:rsidR="00C20473">
        <w:t>zabudované prostředí pro komunikaci s</w:t>
      </w:r>
      <w:r w:rsidR="00085029">
        <w:t> vývojovou deskou</w:t>
      </w:r>
      <w:r w:rsidR="00934783">
        <w:t xml:space="preserve">, </w:t>
      </w:r>
      <w:r w:rsidR="00B0734F">
        <w:t>začal jsem</w:t>
      </w:r>
      <w:r w:rsidR="00956263">
        <w:t xml:space="preserve"> programovat ovládání pomocí</w:t>
      </w:r>
      <w:r w:rsidR="00F00901">
        <w:t xml:space="preserve"> </w:t>
      </w:r>
      <w:r w:rsidR="00F37843">
        <w:t>tří</w:t>
      </w:r>
      <w:r w:rsidR="00956263">
        <w:t xml:space="preserve"> joysticků</w:t>
      </w:r>
      <w:r w:rsidR="00F170A7">
        <w:t>, které se pohybují do os X</w:t>
      </w:r>
      <w:r w:rsidR="002F05DB">
        <w:t xml:space="preserve"> a </w:t>
      </w:r>
      <w:r w:rsidR="00F170A7">
        <w:t xml:space="preserve">Y, takže </w:t>
      </w:r>
      <w:r w:rsidR="009649DB">
        <w:t xml:space="preserve">jejich počet </w:t>
      </w:r>
      <w:r w:rsidR="00F170A7">
        <w:t>stačí pro ovládání všech</w:t>
      </w:r>
      <w:r w:rsidR="002F05DB">
        <w:t xml:space="preserve"> šesti</w:t>
      </w:r>
      <w:r w:rsidR="00F170A7">
        <w:t xml:space="preserve"> motorků.</w:t>
      </w:r>
      <w:r w:rsidR="00103340">
        <w:t xml:space="preserve"> </w:t>
      </w:r>
      <w:r w:rsidR="006E5DCF">
        <w:t xml:space="preserve">Jako další část projektu jsem pracoval na grafickém uživatelském rozhraní v Pythonu. </w:t>
      </w:r>
      <w:r w:rsidR="00103340">
        <w:t>Po vyřešení pohybu jsem rameno a vše příslušenství přimontoval na modelářskou překližku.</w:t>
      </w:r>
    </w:p>
    <w:p w14:paraId="38686A32" w14:textId="77777777" w:rsidR="00D04AE6" w:rsidRDefault="000B40C6" w:rsidP="000F5ED1">
      <w:pPr>
        <w:pStyle w:val="Nadpis1"/>
      </w:pPr>
      <w:bookmarkStart w:id="32" w:name="_Toc61200688"/>
      <w:r>
        <w:lastRenderedPageBreak/>
        <w:t>Vy</w:t>
      </w:r>
      <w:r w:rsidR="001B6F92">
        <w:t>užité technologie</w:t>
      </w:r>
      <w:bookmarkEnd w:id="32"/>
    </w:p>
    <w:p w14:paraId="18BEDA9B" w14:textId="69DFD34A" w:rsidR="001F423D" w:rsidRDefault="00A14213" w:rsidP="00587D89">
      <w:pPr>
        <w:pStyle w:val="Nadpis2"/>
      </w:pPr>
      <w:bookmarkStart w:id="33" w:name="_Toc61200689"/>
      <w:r>
        <w:t>Seznam použitého h</w:t>
      </w:r>
      <w:r w:rsidR="00587D89">
        <w:t>ardware</w:t>
      </w:r>
      <w:bookmarkEnd w:id="33"/>
    </w:p>
    <w:p w14:paraId="16608501" w14:textId="4001E999" w:rsidR="00EB68A4" w:rsidRDefault="00EB68A4" w:rsidP="008E5DA3">
      <w:pPr>
        <w:pStyle w:val="Nadpis3"/>
      </w:pPr>
      <w:bookmarkStart w:id="34" w:name="_Toc61200690"/>
      <w:r>
        <w:t>Seznam součástek</w:t>
      </w:r>
      <w:bookmarkEnd w:id="34"/>
    </w:p>
    <w:p w14:paraId="246B5D36" w14:textId="4F2EB4B0" w:rsidR="008E5DA3" w:rsidRDefault="002D16EC" w:rsidP="006F4A74">
      <w:pPr>
        <w:numPr>
          <w:ilvl w:val="0"/>
          <w:numId w:val="8"/>
        </w:numPr>
      </w:pPr>
      <w:r>
        <w:t>Vývojová deska</w:t>
      </w:r>
      <w:r w:rsidR="004C174D">
        <w:t xml:space="preserve"> Arduino UNO </w:t>
      </w:r>
      <w:proofErr w:type="spellStart"/>
      <w:r w:rsidR="004C174D">
        <w:t>Rev</w:t>
      </w:r>
      <w:proofErr w:type="spellEnd"/>
      <w:r w:rsidR="004C174D">
        <w:t xml:space="preserve"> 3</w:t>
      </w:r>
      <w:r w:rsidR="00334127">
        <w:t>,</w:t>
      </w:r>
    </w:p>
    <w:p w14:paraId="34546011" w14:textId="04E16319" w:rsidR="00E40F16" w:rsidRDefault="003B72AB" w:rsidP="006F4A74">
      <w:pPr>
        <w:numPr>
          <w:ilvl w:val="0"/>
          <w:numId w:val="8"/>
        </w:numPr>
      </w:pPr>
      <w:r>
        <w:t>n</w:t>
      </w:r>
      <w:r w:rsidR="00E23179">
        <w:t>epájivé pole</w:t>
      </w:r>
      <w:r w:rsidR="006012BB">
        <w:t xml:space="preserve"> s</w:t>
      </w:r>
      <w:r w:rsidR="0069628A">
        <w:t> </w:t>
      </w:r>
      <w:r w:rsidR="006012BB">
        <w:t>8</w:t>
      </w:r>
      <w:r w:rsidR="0069628A">
        <w:t>30 kontakty</w:t>
      </w:r>
      <w:r w:rsidR="00334127">
        <w:t>,</w:t>
      </w:r>
    </w:p>
    <w:p w14:paraId="30EFA4AE" w14:textId="26C6C5B5" w:rsidR="00334127" w:rsidRDefault="003B72AB" w:rsidP="006F4A74">
      <w:pPr>
        <w:numPr>
          <w:ilvl w:val="0"/>
          <w:numId w:val="8"/>
        </w:numPr>
      </w:pPr>
      <w:proofErr w:type="spellStart"/>
      <w:r>
        <w:t>dual</w:t>
      </w:r>
      <w:proofErr w:type="spellEnd"/>
      <w:r>
        <w:t>-axis XY joystic</w:t>
      </w:r>
      <w:r w:rsidR="00C1405D">
        <w:t>k</w:t>
      </w:r>
      <w:r w:rsidR="00D3403E">
        <w:t xml:space="preserve"> 3 kusy</w:t>
      </w:r>
      <w:r>
        <w:t>,</w:t>
      </w:r>
    </w:p>
    <w:p w14:paraId="0BA31DBC" w14:textId="411ABA79" w:rsidR="003B72AB" w:rsidRDefault="00643426" w:rsidP="006F4A74">
      <w:pPr>
        <w:numPr>
          <w:ilvl w:val="0"/>
          <w:numId w:val="8"/>
        </w:numPr>
      </w:pPr>
      <w:r>
        <w:t xml:space="preserve">napájecí </w:t>
      </w:r>
      <w:r w:rsidR="001A3ECF">
        <w:t>adaptér</w:t>
      </w:r>
      <w:r>
        <w:t xml:space="preserve"> </w:t>
      </w:r>
      <w:r w:rsidR="00690A51">
        <w:t>AC 230</w:t>
      </w:r>
      <w:r w:rsidR="009F6458">
        <w:t xml:space="preserve"> </w:t>
      </w:r>
      <w:r w:rsidR="00093D8D">
        <w:t xml:space="preserve">V, DC </w:t>
      </w:r>
      <w:r w:rsidR="00F32043">
        <w:t>5</w:t>
      </w:r>
      <w:r w:rsidR="009F6458">
        <w:t xml:space="preserve"> </w:t>
      </w:r>
      <w:r w:rsidR="00F32043">
        <w:t>V</w:t>
      </w:r>
      <w:r w:rsidR="00093D8D">
        <w:t>,</w:t>
      </w:r>
    </w:p>
    <w:p w14:paraId="342397C2" w14:textId="15EFC998" w:rsidR="001B0B56" w:rsidRDefault="001B0B56" w:rsidP="006F4A74">
      <w:pPr>
        <w:numPr>
          <w:ilvl w:val="0"/>
          <w:numId w:val="8"/>
        </w:numPr>
      </w:pPr>
      <w:r>
        <w:t>DC svorka</w:t>
      </w:r>
      <w:r w:rsidR="00C07A03">
        <w:t xml:space="preserve"> samice,</w:t>
      </w:r>
    </w:p>
    <w:p w14:paraId="51391FB8" w14:textId="6211A3F6" w:rsidR="00470A65" w:rsidRDefault="0030497D" w:rsidP="006F4A74">
      <w:pPr>
        <w:numPr>
          <w:ilvl w:val="0"/>
          <w:numId w:val="8"/>
        </w:numPr>
      </w:pPr>
      <w:r>
        <w:t>servomotor MG996R</w:t>
      </w:r>
      <w:r w:rsidR="009159CA">
        <w:t xml:space="preserve"> 6 kusů</w:t>
      </w:r>
      <w:r w:rsidR="00C20E34">
        <w:t>,</w:t>
      </w:r>
    </w:p>
    <w:p w14:paraId="04D1E5BC" w14:textId="4A8A5168" w:rsidR="00C20E34" w:rsidRDefault="002124E4" w:rsidP="006F4A74">
      <w:pPr>
        <w:numPr>
          <w:ilvl w:val="0"/>
          <w:numId w:val="8"/>
        </w:numPr>
      </w:pPr>
      <w:r>
        <w:t>6 DOF</w:t>
      </w:r>
      <w:r w:rsidR="00BD6650">
        <w:t xml:space="preserve"> </w:t>
      </w:r>
      <w:r w:rsidR="005D1576">
        <w:t xml:space="preserve">hliníková </w:t>
      </w:r>
      <w:r w:rsidR="00BD6650">
        <w:t>robotická konstrukce ramene</w:t>
      </w:r>
      <w:r w:rsidR="003119BB">
        <w:t>.</w:t>
      </w:r>
    </w:p>
    <w:p w14:paraId="3761E803" w14:textId="01F80576" w:rsidR="00C23A88" w:rsidRDefault="00A928AF" w:rsidP="00A928AF">
      <w:pPr>
        <w:pStyle w:val="Nadpis3"/>
      </w:pPr>
      <w:bookmarkStart w:id="35" w:name="_Toc61200691"/>
      <w:r>
        <w:t xml:space="preserve">Spojovací </w:t>
      </w:r>
      <w:r w:rsidR="00042B7E">
        <w:t>a pomocný materiál</w:t>
      </w:r>
      <w:bookmarkEnd w:id="35"/>
    </w:p>
    <w:p w14:paraId="2CE5FAB7" w14:textId="627E881D" w:rsidR="00A928AF" w:rsidRDefault="00F1095C" w:rsidP="006F4A74">
      <w:pPr>
        <w:numPr>
          <w:ilvl w:val="0"/>
          <w:numId w:val="9"/>
        </w:numPr>
      </w:pPr>
      <w:r>
        <w:t>Matice M3</w:t>
      </w:r>
      <w:r w:rsidR="003A79E4">
        <w:t xml:space="preserve"> 16 kusů,</w:t>
      </w:r>
    </w:p>
    <w:p w14:paraId="63F7FD59" w14:textId="12E1B7B4" w:rsidR="003A79E4" w:rsidRDefault="00542418" w:rsidP="006F4A74">
      <w:pPr>
        <w:numPr>
          <w:ilvl w:val="0"/>
          <w:numId w:val="9"/>
        </w:numPr>
      </w:pPr>
      <w:r>
        <w:t>š</w:t>
      </w:r>
      <w:r w:rsidR="00D3403E">
        <w:t>roub</w:t>
      </w:r>
      <w:r w:rsidR="00ED3DE1">
        <w:t xml:space="preserve"> M3</w:t>
      </w:r>
      <w:r w:rsidR="00C52768">
        <w:t>x16mm</w:t>
      </w:r>
      <w:r w:rsidR="007A530A">
        <w:t xml:space="preserve"> 16 kusů</w:t>
      </w:r>
      <w:r w:rsidR="00980EA4">
        <w:t>,</w:t>
      </w:r>
    </w:p>
    <w:p w14:paraId="3B2353B7" w14:textId="2924DAC6" w:rsidR="00542418" w:rsidRDefault="0018016C" w:rsidP="006F4A74">
      <w:pPr>
        <w:numPr>
          <w:ilvl w:val="0"/>
          <w:numId w:val="9"/>
        </w:numPr>
      </w:pPr>
      <w:r>
        <w:t>šroub M3x10mm</w:t>
      </w:r>
      <w:r w:rsidR="007A530A">
        <w:t xml:space="preserve"> 4 kusy</w:t>
      </w:r>
      <w:r>
        <w:t>,</w:t>
      </w:r>
    </w:p>
    <w:p w14:paraId="05E9B66D" w14:textId="7EC619C6" w:rsidR="007A530A" w:rsidRDefault="007A530A" w:rsidP="006F4A74">
      <w:pPr>
        <w:numPr>
          <w:ilvl w:val="0"/>
          <w:numId w:val="9"/>
        </w:numPr>
      </w:pPr>
      <w:r>
        <w:t>šroub M3 pro CD mechaniku</w:t>
      </w:r>
      <w:r w:rsidR="00DE6971">
        <w:t xml:space="preserve"> 4 kusy,</w:t>
      </w:r>
    </w:p>
    <w:p w14:paraId="447A0180" w14:textId="2D14DCB3" w:rsidR="0018016C" w:rsidRDefault="00347CBA" w:rsidP="006F4A74">
      <w:pPr>
        <w:numPr>
          <w:ilvl w:val="0"/>
          <w:numId w:val="9"/>
        </w:numPr>
      </w:pPr>
      <w:r>
        <w:t>podložka</w:t>
      </w:r>
      <w:r w:rsidR="0089354A">
        <w:t xml:space="preserve"> plochá 6,8/3,2mm</w:t>
      </w:r>
      <w:r w:rsidR="00DE6971">
        <w:t xml:space="preserve"> 20 kusů,</w:t>
      </w:r>
    </w:p>
    <w:p w14:paraId="14638B62" w14:textId="5E803A1F" w:rsidR="008919FB" w:rsidRDefault="008919FB" w:rsidP="006F4A74">
      <w:pPr>
        <w:numPr>
          <w:ilvl w:val="0"/>
          <w:numId w:val="9"/>
        </w:numPr>
      </w:pPr>
      <w:r>
        <w:t>vějířová podložka 4 kusy,</w:t>
      </w:r>
    </w:p>
    <w:p w14:paraId="41624955" w14:textId="085DEEDA" w:rsidR="00DE6971" w:rsidRDefault="00BD4AC2" w:rsidP="006F4A74">
      <w:pPr>
        <w:numPr>
          <w:ilvl w:val="0"/>
          <w:numId w:val="9"/>
        </w:numPr>
      </w:pPr>
      <w:r>
        <w:t>distanční sloupek kovový šest</w:t>
      </w:r>
      <w:r w:rsidR="008E6C1F">
        <w:t xml:space="preserve">ihran </w:t>
      </w:r>
      <w:r>
        <w:t>4 kusy,</w:t>
      </w:r>
    </w:p>
    <w:p w14:paraId="00279D5A" w14:textId="7842A374" w:rsidR="008E6C1F" w:rsidRDefault="008E6C1F" w:rsidP="006F4A74">
      <w:pPr>
        <w:numPr>
          <w:ilvl w:val="0"/>
          <w:numId w:val="9"/>
        </w:numPr>
      </w:pPr>
      <w:r>
        <w:t>plastový distanční sloupek</w:t>
      </w:r>
      <w:r w:rsidR="00CC4092">
        <w:t xml:space="preserve"> 12 kusů,</w:t>
      </w:r>
    </w:p>
    <w:p w14:paraId="2F85A46F" w14:textId="1BD0E839" w:rsidR="008919FB" w:rsidRDefault="008919FB" w:rsidP="006F4A74">
      <w:pPr>
        <w:numPr>
          <w:ilvl w:val="0"/>
          <w:numId w:val="9"/>
        </w:numPr>
      </w:pPr>
      <w:r>
        <w:t>oboustranná lepící páska</w:t>
      </w:r>
      <w:r w:rsidR="00E35790">
        <w:t>,</w:t>
      </w:r>
    </w:p>
    <w:p w14:paraId="38699FCF" w14:textId="17ACB2CF" w:rsidR="00B1052F" w:rsidRDefault="00B1052F" w:rsidP="006F4A74">
      <w:pPr>
        <w:numPr>
          <w:ilvl w:val="0"/>
          <w:numId w:val="9"/>
        </w:numPr>
      </w:pPr>
      <w:r>
        <w:t>samolepící nožička 6 kusů,</w:t>
      </w:r>
    </w:p>
    <w:p w14:paraId="2680A5A9" w14:textId="627E881D" w:rsidR="00E35790" w:rsidRDefault="00E35790" w:rsidP="006F4A74">
      <w:pPr>
        <w:numPr>
          <w:ilvl w:val="0"/>
          <w:numId w:val="9"/>
        </w:numPr>
      </w:pPr>
      <w:r>
        <w:t>modelářská</w:t>
      </w:r>
      <w:r w:rsidR="003635FF">
        <w:t xml:space="preserve"> překližka 600x300x6,</w:t>
      </w:r>
      <w:r w:rsidR="0090142C">
        <w:t>0 mm</w:t>
      </w:r>
      <w:r w:rsidR="00306B13">
        <w:t>.</w:t>
      </w:r>
    </w:p>
    <w:p w14:paraId="42A1287C" w14:textId="574FC909" w:rsidR="003A79E4" w:rsidRPr="00A928AF" w:rsidRDefault="003A79E4" w:rsidP="003F2953"/>
    <w:p w14:paraId="416DC751" w14:textId="111D71C4" w:rsidR="00D04AE6" w:rsidRPr="007369CC" w:rsidRDefault="00830CF0" w:rsidP="007369CC">
      <w:pPr>
        <w:pStyle w:val="Nadpis2"/>
      </w:pPr>
      <w:r w:rsidRPr="007369CC">
        <w:lastRenderedPageBreak/>
        <w:t>Popis hardware</w:t>
      </w:r>
    </w:p>
    <w:p w14:paraId="31A21E2E" w14:textId="25944A65" w:rsidR="00830CF0" w:rsidRDefault="001E69C1" w:rsidP="00FE5C6E">
      <w:pPr>
        <w:pStyle w:val="Nadpis3"/>
        <w:tabs>
          <w:tab w:val="clear" w:pos="1134"/>
          <w:tab w:val="left" w:pos="993"/>
        </w:tabs>
        <w:ind w:left="993" w:hanging="851"/>
      </w:pPr>
      <w:r>
        <w:t xml:space="preserve">Vývojová deska </w:t>
      </w:r>
      <w:r w:rsidR="003A485F">
        <w:t>Arduino</w:t>
      </w:r>
      <w:r w:rsidR="00D66577">
        <w:t xml:space="preserve"> </w:t>
      </w:r>
      <w:proofErr w:type="spellStart"/>
      <w:r w:rsidR="00D66577">
        <w:t>Uno</w:t>
      </w:r>
      <w:proofErr w:type="spellEnd"/>
      <w:r w:rsidR="00D66577">
        <w:t xml:space="preserve"> </w:t>
      </w:r>
      <w:proofErr w:type="spellStart"/>
      <w:r w:rsidR="00D66577">
        <w:t>Rev</w:t>
      </w:r>
      <w:proofErr w:type="spellEnd"/>
      <w:r w:rsidR="00D66577">
        <w:t xml:space="preserve"> 3</w:t>
      </w:r>
    </w:p>
    <w:p w14:paraId="6711B89E" w14:textId="5CE61471" w:rsidR="00037D87" w:rsidRDefault="00C763EC" w:rsidP="00037D87">
      <w:pPr>
        <w:ind w:left="142"/>
        <w:jc w:val="left"/>
      </w:pPr>
      <w:r>
        <w:t>Základ projektu</w:t>
      </w:r>
      <w:r w:rsidR="001E35EB">
        <w:t xml:space="preserve"> tvoří vývojová deska Arduino </w:t>
      </w:r>
      <w:proofErr w:type="spellStart"/>
      <w:proofErr w:type="gramStart"/>
      <w:r w:rsidR="001E35EB">
        <w:t>Uno</w:t>
      </w:r>
      <w:proofErr w:type="spellEnd"/>
      <w:r w:rsidR="007E3005">
        <w:t>(</w:t>
      </w:r>
      <w:proofErr w:type="gramEnd"/>
      <w:r w:rsidR="007E3005">
        <w:t>obrázek č</w:t>
      </w:r>
      <w:r w:rsidR="0053730B">
        <w:t>. 1)</w:t>
      </w:r>
      <w:r w:rsidR="00BD6D07">
        <w:t>. Tento model</w:t>
      </w:r>
      <w:r w:rsidR="007B258F">
        <w:t xml:space="preserve"> </w:t>
      </w:r>
      <w:proofErr w:type="spellStart"/>
      <w:r w:rsidR="007B258F">
        <w:t>Arduina</w:t>
      </w:r>
      <w:proofErr w:type="spellEnd"/>
      <w:r w:rsidR="007B258F">
        <w:t xml:space="preserve"> jsem zvolil s</w:t>
      </w:r>
      <w:r w:rsidR="00950045">
        <w:t> </w:t>
      </w:r>
      <w:r w:rsidR="007B258F">
        <w:t>ohledem</w:t>
      </w:r>
      <w:r w:rsidR="00950045">
        <w:t xml:space="preserve"> na potřeby na ovládání šesti </w:t>
      </w:r>
      <w:proofErr w:type="spellStart"/>
      <w:r w:rsidR="00950045">
        <w:t>osého</w:t>
      </w:r>
      <w:proofErr w:type="spellEnd"/>
      <w:r w:rsidR="00950045">
        <w:t xml:space="preserve"> ramene</w:t>
      </w:r>
      <w:r w:rsidR="008B0EBF">
        <w:t xml:space="preserve">. </w:t>
      </w:r>
      <w:r w:rsidR="00FA1BB0">
        <w:t>Disponuje 6</w:t>
      </w:r>
      <w:r w:rsidR="00E57ECF">
        <w:t xml:space="preserve"> analogovými vstupy pro ovládání joysticků</w:t>
      </w:r>
      <w:r w:rsidR="00621FEB">
        <w:t xml:space="preserve"> a 6 PWM (pulzní šířková modulace) </w:t>
      </w:r>
      <w:r w:rsidR="00483191">
        <w:t>výstupy</w:t>
      </w:r>
      <w:r w:rsidR="000C01E3">
        <w:t xml:space="preserve"> pro ovládání servomotorů.</w:t>
      </w:r>
      <w:r w:rsidR="00037D87">
        <w:t xml:space="preserve"> </w:t>
      </w:r>
      <w:r w:rsidR="008D4A83">
        <w:t xml:space="preserve">Z finančních důvodů </w:t>
      </w:r>
      <w:r w:rsidR="00483E82">
        <w:t xml:space="preserve">a prototypování </w:t>
      </w:r>
      <w:r w:rsidR="008D4A83">
        <w:t xml:space="preserve">jsem dal přednost </w:t>
      </w:r>
      <w:proofErr w:type="spellStart"/>
      <w:r w:rsidR="008D4A83">
        <w:t>Arduinu</w:t>
      </w:r>
      <w:proofErr w:type="spellEnd"/>
      <w:r w:rsidR="008D4A83">
        <w:t xml:space="preserve"> před </w:t>
      </w:r>
      <w:proofErr w:type="spellStart"/>
      <w:r w:rsidR="008D4A83">
        <w:t>Raspberry</w:t>
      </w:r>
      <w:proofErr w:type="spellEnd"/>
      <w:r w:rsidR="008D4A83">
        <w:t xml:space="preserve"> </w:t>
      </w:r>
      <w:proofErr w:type="spellStart"/>
      <w:r w:rsidR="008D4A83">
        <w:t>Pi</w:t>
      </w:r>
      <w:proofErr w:type="spellEnd"/>
      <w:r w:rsidR="003B4A0F">
        <w:t>.</w:t>
      </w:r>
    </w:p>
    <w:p w14:paraId="69FD155A" w14:textId="64050134" w:rsidR="00506104" w:rsidRDefault="00506104" w:rsidP="006F4A74">
      <w:pPr>
        <w:numPr>
          <w:ilvl w:val="0"/>
          <w:numId w:val="10"/>
        </w:numPr>
        <w:spacing w:line="240" w:lineRule="auto"/>
        <w:jc w:val="left"/>
      </w:pPr>
      <w:r>
        <w:t>Mikro</w:t>
      </w:r>
      <w:r w:rsidR="00267F9D">
        <w:t>procesor</w:t>
      </w:r>
      <w:r>
        <w:tab/>
        <w:t>ATmega328P</w:t>
      </w:r>
    </w:p>
    <w:p w14:paraId="4CCD4927" w14:textId="1BFE234F" w:rsidR="00506104" w:rsidRDefault="00267F9D" w:rsidP="006F4A74">
      <w:pPr>
        <w:numPr>
          <w:ilvl w:val="0"/>
          <w:numId w:val="10"/>
        </w:numPr>
        <w:spacing w:line="240" w:lineRule="auto"/>
        <w:jc w:val="left"/>
      </w:pPr>
      <w:r>
        <w:t>Provozní</w:t>
      </w:r>
      <w:r w:rsidR="00506104">
        <w:t xml:space="preserve"> napětí</w:t>
      </w:r>
      <w:r w:rsidR="00506104">
        <w:tab/>
        <w:t>5 V</w:t>
      </w:r>
    </w:p>
    <w:p w14:paraId="571ED4CE" w14:textId="74760906" w:rsidR="00506104" w:rsidRDefault="00267F9D" w:rsidP="006F4A74">
      <w:pPr>
        <w:numPr>
          <w:ilvl w:val="0"/>
          <w:numId w:val="10"/>
        </w:numPr>
        <w:spacing w:line="240" w:lineRule="auto"/>
        <w:jc w:val="left"/>
      </w:pPr>
      <w:r>
        <w:t>Vstupní napětí</w:t>
      </w:r>
      <w:r>
        <w:tab/>
      </w:r>
      <w:r w:rsidR="00875CD4">
        <w:tab/>
      </w:r>
      <w:r w:rsidR="00E525AF">
        <w:t>7–12 V</w:t>
      </w:r>
    </w:p>
    <w:p w14:paraId="5A24735A" w14:textId="6F451234" w:rsidR="00E525AF" w:rsidRDefault="00E525AF" w:rsidP="006F4A74">
      <w:pPr>
        <w:numPr>
          <w:ilvl w:val="0"/>
          <w:numId w:val="10"/>
        </w:numPr>
        <w:spacing w:line="240" w:lineRule="auto"/>
        <w:jc w:val="left"/>
      </w:pPr>
      <w:r>
        <w:t>Digitální piny</w:t>
      </w:r>
      <w:r>
        <w:tab/>
      </w:r>
      <w:r w:rsidR="00875CD4">
        <w:tab/>
      </w:r>
      <w:r>
        <w:t>14 (6 z nich PWM)</w:t>
      </w:r>
    </w:p>
    <w:p w14:paraId="3280FD03" w14:textId="52ABA7C7" w:rsidR="00E4588A" w:rsidRDefault="00E4588A" w:rsidP="006F4A74">
      <w:pPr>
        <w:numPr>
          <w:ilvl w:val="0"/>
          <w:numId w:val="10"/>
        </w:numPr>
        <w:spacing w:line="240" w:lineRule="auto"/>
        <w:jc w:val="left"/>
      </w:pPr>
      <w:r>
        <w:t>Analogové vstupy</w:t>
      </w:r>
      <w:r>
        <w:tab/>
        <w:t>6</w:t>
      </w:r>
    </w:p>
    <w:p w14:paraId="7A16D81E" w14:textId="596DFF31" w:rsidR="00822F86" w:rsidRDefault="00822F86" w:rsidP="00822F86">
      <w:pPr>
        <w:spacing w:line="240" w:lineRule="auto"/>
        <w:jc w:val="left"/>
      </w:pPr>
    </w:p>
    <w:p w14:paraId="6BE3E439" w14:textId="20B74E5A" w:rsidR="00822F86" w:rsidRDefault="00822F86" w:rsidP="00822F86">
      <w:pPr>
        <w:spacing w:line="240" w:lineRule="auto"/>
        <w:jc w:val="left"/>
      </w:pPr>
    </w:p>
    <w:p w14:paraId="659EB51E" w14:textId="555DEC3D" w:rsidR="00822F86" w:rsidRDefault="0022786A" w:rsidP="00822F86">
      <w:pPr>
        <w:spacing w:line="240" w:lineRule="auto"/>
        <w:jc w:val="left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37461E4F" wp14:editId="549AE55C">
            <wp:simplePos x="0" y="0"/>
            <wp:positionH relativeFrom="column">
              <wp:posOffset>3406140</wp:posOffset>
            </wp:positionH>
            <wp:positionV relativeFrom="paragraph">
              <wp:posOffset>246380</wp:posOffset>
            </wp:positionV>
            <wp:extent cx="2872740" cy="2286000"/>
            <wp:effectExtent l="0" t="0" r="0" b="0"/>
            <wp:wrapNone/>
            <wp:docPr id="5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89311F" w14:textId="7446A3A1" w:rsidR="00061816" w:rsidRDefault="0022786A" w:rsidP="00875CD4">
      <w:pPr>
        <w:pStyle w:val="tab-container"/>
        <w:shd w:val="clear" w:color="auto" w:fill="FFFFFF"/>
        <w:spacing w:before="0" w:beforeAutospacing="0" w:after="0" w:afterAutospacing="0" w:line="360" w:lineRule="atLeast"/>
      </w:pPr>
      <w:r>
        <w:rPr>
          <w:noProof/>
        </w:rPr>
        <w:drawing>
          <wp:inline distT="0" distB="0" distL="0" distR="0" wp14:anchorId="3AE3C58C" wp14:editId="4E0D6E20">
            <wp:extent cx="2988945" cy="2305050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10" r="13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D44A" w14:textId="77777777" w:rsidR="00875CD4" w:rsidRPr="00875CD4" w:rsidRDefault="00875CD4" w:rsidP="00875CD4">
      <w:pPr>
        <w:pStyle w:val="tab-container"/>
        <w:shd w:val="clear" w:color="auto" w:fill="FFFFFF"/>
        <w:spacing w:before="0" w:beforeAutospacing="0" w:after="0" w:afterAutospacing="0" w:line="360" w:lineRule="atLeast"/>
        <w:rPr>
          <w:rFonts w:ascii="Arial" w:hAnsi="Arial" w:cs="Arial"/>
          <w:color w:val="434F54"/>
          <w:spacing w:val="11"/>
          <w:sz w:val="26"/>
          <w:szCs w:val="26"/>
        </w:rPr>
      </w:pPr>
    </w:p>
    <w:p w14:paraId="0FB17E95" w14:textId="6CB52A20" w:rsidR="00D66577" w:rsidRDefault="00F76A7B" w:rsidP="00053053">
      <w:pPr>
        <w:ind w:left="1418"/>
        <w:rPr>
          <w:i/>
          <w:iCs/>
          <w:sz w:val="16"/>
          <w:szCs w:val="16"/>
        </w:rPr>
      </w:pPr>
      <w:r w:rsidRPr="00AF526C">
        <w:rPr>
          <w:i/>
          <w:iCs/>
          <w:sz w:val="16"/>
          <w:szCs w:val="16"/>
        </w:rPr>
        <w:t>Obrázek č. 1</w:t>
      </w:r>
      <w:r w:rsidR="000413E3" w:rsidRPr="00AF526C">
        <w:rPr>
          <w:i/>
          <w:iCs/>
          <w:sz w:val="16"/>
          <w:szCs w:val="16"/>
        </w:rPr>
        <w:t xml:space="preserve"> Arduino </w:t>
      </w:r>
      <w:proofErr w:type="spellStart"/>
      <w:r w:rsidR="000413E3" w:rsidRPr="00AF526C">
        <w:rPr>
          <w:i/>
          <w:iCs/>
          <w:sz w:val="16"/>
          <w:szCs w:val="16"/>
        </w:rPr>
        <w:t>Uno</w:t>
      </w:r>
      <w:proofErr w:type="spellEnd"/>
      <w:r w:rsidR="000413E3" w:rsidRPr="00AF526C">
        <w:rPr>
          <w:i/>
          <w:iCs/>
          <w:sz w:val="16"/>
          <w:szCs w:val="16"/>
        </w:rPr>
        <w:t xml:space="preserve"> </w:t>
      </w:r>
      <w:proofErr w:type="spellStart"/>
      <w:r w:rsidR="000413E3" w:rsidRPr="00AF526C">
        <w:rPr>
          <w:i/>
          <w:iCs/>
          <w:sz w:val="16"/>
          <w:szCs w:val="16"/>
        </w:rPr>
        <w:t>Rev</w:t>
      </w:r>
      <w:proofErr w:type="spellEnd"/>
      <w:r w:rsidR="000413E3" w:rsidRPr="00AF526C">
        <w:rPr>
          <w:i/>
          <w:iCs/>
          <w:sz w:val="16"/>
          <w:szCs w:val="16"/>
        </w:rPr>
        <w:t xml:space="preserve"> 3</w:t>
      </w:r>
      <w:r w:rsidR="00875CD4">
        <w:rPr>
          <w:i/>
          <w:iCs/>
          <w:sz w:val="16"/>
          <w:szCs w:val="16"/>
        </w:rPr>
        <w:tab/>
      </w:r>
      <w:r w:rsidR="00875CD4">
        <w:rPr>
          <w:i/>
          <w:iCs/>
          <w:sz w:val="16"/>
          <w:szCs w:val="16"/>
        </w:rPr>
        <w:tab/>
      </w:r>
      <w:r w:rsidR="00875CD4">
        <w:rPr>
          <w:i/>
          <w:iCs/>
          <w:sz w:val="16"/>
          <w:szCs w:val="16"/>
        </w:rPr>
        <w:tab/>
      </w:r>
      <w:r w:rsidR="00875CD4">
        <w:rPr>
          <w:i/>
          <w:iCs/>
          <w:sz w:val="16"/>
          <w:szCs w:val="16"/>
        </w:rPr>
        <w:tab/>
      </w:r>
      <w:r w:rsidR="00875CD4">
        <w:rPr>
          <w:i/>
          <w:iCs/>
          <w:sz w:val="16"/>
          <w:szCs w:val="16"/>
        </w:rPr>
        <w:tab/>
        <w:t xml:space="preserve">Obrázek č. 2 Arduino </w:t>
      </w:r>
      <w:proofErr w:type="spellStart"/>
      <w:r w:rsidR="00C911D3">
        <w:rPr>
          <w:i/>
          <w:iCs/>
          <w:sz w:val="16"/>
          <w:szCs w:val="16"/>
        </w:rPr>
        <w:t>Pinout</w:t>
      </w:r>
      <w:proofErr w:type="spellEnd"/>
      <w:r w:rsidR="00C911D3">
        <w:rPr>
          <w:i/>
          <w:iCs/>
          <w:sz w:val="16"/>
          <w:szCs w:val="16"/>
        </w:rPr>
        <w:t xml:space="preserve"> </w:t>
      </w:r>
      <w:r w:rsidR="00E611FF">
        <w:rPr>
          <w:i/>
          <w:iCs/>
          <w:sz w:val="16"/>
          <w:szCs w:val="16"/>
        </w:rPr>
        <w:t>Diagram</w:t>
      </w:r>
    </w:p>
    <w:p w14:paraId="07FFCD70" w14:textId="0FCC539A" w:rsidR="00AB53A1" w:rsidRPr="000F5F9A" w:rsidRDefault="00C618E9" w:rsidP="005631A8">
      <w:pPr>
        <w:pStyle w:val="Nadpis3"/>
        <w:tabs>
          <w:tab w:val="clear" w:pos="1134"/>
          <w:tab w:val="left" w:pos="993"/>
        </w:tabs>
        <w:ind w:left="993" w:hanging="851"/>
        <w:rPr>
          <w:i/>
          <w:iCs/>
          <w:sz w:val="16"/>
          <w:szCs w:val="16"/>
        </w:rPr>
      </w:pPr>
      <w:r>
        <w:rPr>
          <w:i/>
          <w:iCs/>
          <w:sz w:val="16"/>
          <w:szCs w:val="16"/>
        </w:rPr>
        <w:br w:type="page"/>
      </w:r>
      <w:r w:rsidR="000B0B27">
        <w:lastRenderedPageBreak/>
        <w:t>S</w:t>
      </w:r>
      <w:r w:rsidR="000F400B">
        <w:t>ervomotor MG996R</w:t>
      </w:r>
    </w:p>
    <w:p w14:paraId="1D9C9C1B" w14:textId="01E8E8A9" w:rsidR="00A22326" w:rsidRDefault="008426CE" w:rsidP="00A22326">
      <w:r>
        <w:t>Servomotory byly součástí</w:t>
      </w:r>
      <w:r w:rsidR="0087762C">
        <w:t xml:space="preserve"> zakoupené</w:t>
      </w:r>
      <w:r>
        <w:t xml:space="preserve"> stavebnice. Je</w:t>
      </w:r>
      <w:r w:rsidR="00C33466">
        <w:t>ho</w:t>
      </w:r>
      <w:r w:rsidR="007D1833">
        <w:t xml:space="preserve"> hlavní výhodou je, že m</w:t>
      </w:r>
      <w:r w:rsidR="00C33466">
        <w:t>á</w:t>
      </w:r>
      <w:r w:rsidR="007D1833">
        <w:t xml:space="preserve"> větší točivý moment, než krokové motory</w:t>
      </w:r>
      <w:r w:rsidR="00945714">
        <w:t xml:space="preserve"> a nejsou k n</w:t>
      </w:r>
      <w:r w:rsidR="00C33466">
        <w:t>ěmu</w:t>
      </w:r>
      <w:r w:rsidR="00945714">
        <w:t xml:space="preserve"> potřeba žádné</w:t>
      </w:r>
      <w:r w:rsidR="002D7560">
        <w:t xml:space="preserve"> motorové</w:t>
      </w:r>
      <w:r w:rsidR="00945714">
        <w:t xml:space="preserve"> drivery.</w:t>
      </w:r>
      <w:r w:rsidR="00882DDA">
        <w:t xml:space="preserve"> Je</w:t>
      </w:r>
      <w:r w:rsidR="00C33466">
        <w:t>ho provozní napětí</w:t>
      </w:r>
      <w:r w:rsidR="005604AA">
        <w:t xml:space="preserve"> činí 4,8</w:t>
      </w:r>
      <w:r w:rsidR="003C60E6">
        <w:t xml:space="preserve"> – 7,2 V</w:t>
      </w:r>
      <w:r w:rsidR="00F7660C">
        <w:t>, točivý moment</w:t>
      </w:r>
      <w:r w:rsidR="00D75B32">
        <w:t xml:space="preserve"> 9,4 kg při 4,8 V</w:t>
      </w:r>
      <w:r w:rsidR="00205FD0">
        <w:t>, může se otáčet</w:t>
      </w:r>
      <w:r w:rsidR="006B00F7">
        <w:t xml:space="preserve"> </w:t>
      </w:r>
      <w:r w:rsidR="00240479">
        <w:t>o 180</w:t>
      </w:r>
      <w:r w:rsidR="004649EC">
        <w:rPr>
          <w:rFonts w:ascii="Arial" w:hAnsi="Arial" w:cs="Arial"/>
          <w:color w:val="202124"/>
          <w:shd w:val="clear" w:color="auto" w:fill="FFFFFF"/>
        </w:rPr>
        <w:t>°</w:t>
      </w:r>
    </w:p>
    <w:p w14:paraId="5541AF3B" w14:textId="73E8869D" w:rsidR="00D46335" w:rsidRPr="00A22326" w:rsidRDefault="0022786A" w:rsidP="0037663A">
      <w:pPr>
        <w:jc w:val="center"/>
      </w:pPr>
      <w:r>
        <w:rPr>
          <w:noProof/>
        </w:rPr>
        <w:drawing>
          <wp:inline distT="0" distB="0" distL="0" distR="0" wp14:anchorId="20C1BEF3" wp14:editId="315DBB55">
            <wp:extent cx="4041775" cy="1360170"/>
            <wp:effectExtent l="0" t="0" r="0" b="0"/>
            <wp:docPr id="3" name="obrázek 3" descr="MG996R Servo, Metal Gear, High Tor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G996R Servo, Metal Gear, High Torqu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775" cy="136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7815" w14:textId="1D93ED86" w:rsidR="00E1264C" w:rsidRDefault="0037663A" w:rsidP="00E1264C">
      <w:pPr>
        <w:rPr>
          <w:i/>
          <w:iCs/>
          <w:sz w:val="16"/>
          <w:szCs w:val="16"/>
        </w:rPr>
      </w:pPr>
      <w:r>
        <w:tab/>
      </w:r>
      <w:r>
        <w:tab/>
      </w:r>
      <w:r>
        <w:tab/>
      </w:r>
      <w:r>
        <w:tab/>
      </w:r>
      <w:r w:rsidR="00083D2D">
        <w:tab/>
      </w:r>
      <w:r w:rsidRPr="00083D2D">
        <w:rPr>
          <w:i/>
          <w:iCs/>
          <w:sz w:val="16"/>
          <w:szCs w:val="16"/>
        </w:rPr>
        <w:t>Obrázek č. 3</w:t>
      </w:r>
      <w:r w:rsidR="00083D2D" w:rsidRPr="00083D2D">
        <w:rPr>
          <w:i/>
          <w:iCs/>
          <w:sz w:val="16"/>
          <w:szCs w:val="16"/>
        </w:rPr>
        <w:t xml:space="preserve"> MG996R</w:t>
      </w:r>
    </w:p>
    <w:p w14:paraId="4F0BE833" w14:textId="66AE3920" w:rsidR="00452881" w:rsidRDefault="00DC2D1C" w:rsidP="00DC2D1C">
      <w:pPr>
        <w:pStyle w:val="Nadpis3"/>
        <w:tabs>
          <w:tab w:val="clear" w:pos="1134"/>
          <w:tab w:val="left" w:pos="993"/>
        </w:tabs>
        <w:ind w:left="993" w:hanging="851"/>
      </w:pPr>
      <w:proofErr w:type="spellStart"/>
      <w:r>
        <w:t>D</w:t>
      </w:r>
      <w:r w:rsidR="00452881">
        <w:t>ual</w:t>
      </w:r>
      <w:proofErr w:type="spellEnd"/>
      <w:r w:rsidR="00452881">
        <w:t>-axis XY joystick</w:t>
      </w:r>
    </w:p>
    <w:p w14:paraId="44D274D7" w14:textId="1CD36097" w:rsidR="00334DC7" w:rsidRPr="00334DC7" w:rsidRDefault="0072731A" w:rsidP="00334DC7">
      <w:r>
        <w:t>Jedná se o modul</w:t>
      </w:r>
      <w:r w:rsidR="00386746">
        <w:t xml:space="preserve"> joysticku KY-023</w:t>
      </w:r>
      <w:r w:rsidR="00133405">
        <w:t xml:space="preserve">. </w:t>
      </w:r>
      <w:r w:rsidR="00C57FD8">
        <w:t>Je osazen dvěma potenciometry 10k, které jsem využil pro ovládání</w:t>
      </w:r>
      <w:r w:rsidR="0069464A">
        <w:t xml:space="preserve"> servo</w:t>
      </w:r>
      <w:r w:rsidR="007F3BC4">
        <w:t>motorů ramene</w:t>
      </w:r>
      <w:r w:rsidR="003813A0">
        <w:t>, je osazen také spínačem, který jsem v rámci projektu nevyužil.</w:t>
      </w:r>
      <w:r w:rsidR="0048199F">
        <w:t xml:space="preserve"> Abychom mohli přečíst fyzickou polohu joysticku, musíme změřit</w:t>
      </w:r>
      <w:r w:rsidR="00A13A29">
        <w:t xml:space="preserve"> změnu odporu potenciometru. Tuto změnu může číst analogový pin </w:t>
      </w:r>
      <w:proofErr w:type="spellStart"/>
      <w:r w:rsidR="00A13A29">
        <w:t>Arduina</w:t>
      </w:r>
      <w:proofErr w:type="spellEnd"/>
      <w:r w:rsidR="00A13A29">
        <w:t xml:space="preserve"> pomocí A</w:t>
      </w:r>
      <w:r w:rsidR="009C493D">
        <w:t>/</w:t>
      </w:r>
      <w:r w:rsidR="00A13A29">
        <w:t>D převodníku</w:t>
      </w:r>
      <w:r w:rsidR="009C493D">
        <w:t>.</w:t>
      </w:r>
      <w:r w:rsidR="005A25EB">
        <w:t xml:space="preserve"> Převodník v </w:t>
      </w:r>
      <w:proofErr w:type="spellStart"/>
      <w:r w:rsidR="005A25EB">
        <w:t>Arduinu</w:t>
      </w:r>
      <w:proofErr w:type="spellEnd"/>
      <w:r w:rsidR="005A25EB">
        <w:t xml:space="preserve"> je desetibitový</w:t>
      </w:r>
      <w:r w:rsidR="003C1D7D">
        <w:t>, to znamená, že dokáže rozdělit analogový signál na 1024 různých hodnot</w:t>
      </w:r>
      <w:r w:rsidR="00C464D1">
        <w:t xml:space="preserve">. </w:t>
      </w:r>
      <w:r w:rsidR="00FF640D">
        <w:t>Pokud se páčka pohne z jednoho konce na druhý, hodnoty X se změní od 0 do 1023</w:t>
      </w:r>
      <w:r w:rsidR="00716F0C">
        <w:t>, to stejné s osou Y. Když joystick zůstane ve střední poloze, hodnota je kolem 512.</w:t>
      </w:r>
    </w:p>
    <w:p w14:paraId="67BC5D4A" w14:textId="24F6D3C0" w:rsidR="00DC2D1C" w:rsidRDefault="0022786A" w:rsidP="003C50D5">
      <w:pPr>
        <w:jc w:val="center"/>
      </w:pPr>
      <w:r>
        <w:rPr>
          <w:noProof/>
        </w:rPr>
        <w:drawing>
          <wp:inline distT="0" distB="0" distL="0" distR="0" wp14:anchorId="2728843C" wp14:editId="3338CBFF">
            <wp:extent cx="3012440" cy="2051685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99" t="17778" r="3499" b="177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44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B622F" w14:textId="68090698" w:rsidR="00D97250" w:rsidRPr="00E80DBA" w:rsidRDefault="00D05DCE" w:rsidP="00E80DBA">
      <w:pPr>
        <w:jc w:val="center"/>
        <w:rPr>
          <w:i/>
          <w:iCs/>
        </w:rPr>
      </w:pPr>
      <w:r w:rsidRPr="00E80DBA">
        <w:rPr>
          <w:i/>
          <w:iCs/>
          <w:sz w:val="16"/>
          <w:szCs w:val="16"/>
        </w:rPr>
        <w:t xml:space="preserve">Obrázek č. 4 </w:t>
      </w:r>
      <w:r w:rsidR="004A0900" w:rsidRPr="00E80DBA">
        <w:rPr>
          <w:i/>
          <w:iCs/>
          <w:sz w:val="16"/>
          <w:szCs w:val="16"/>
        </w:rPr>
        <w:t>2osý</w:t>
      </w:r>
      <w:r w:rsidR="00EB6C1C" w:rsidRPr="00E80DBA">
        <w:rPr>
          <w:i/>
          <w:iCs/>
          <w:sz w:val="16"/>
          <w:szCs w:val="16"/>
        </w:rPr>
        <w:t xml:space="preserve"> j</w:t>
      </w:r>
      <w:r w:rsidRPr="00E80DBA">
        <w:rPr>
          <w:i/>
          <w:iCs/>
          <w:sz w:val="16"/>
          <w:szCs w:val="16"/>
        </w:rPr>
        <w:t>oystick</w:t>
      </w:r>
      <w:r w:rsidR="00EB6C1C" w:rsidRPr="00E80DBA">
        <w:rPr>
          <w:i/>
          <w:iCs/>
          <w:sz w:val="16"/>
          <w:szCs w:val="16"/>
        </w:rPr>
        <w:t xml:space="preserve"> modul</w:t>
      </w:r>
    </w:p>
    <w:p w14:paraId="0955650D" w14:textId="35F721BC" w:rsidR="009A6D7B" w:rsidRDefault="00D97250" w:rsidP="005B5FA1">
      <w:pPr>
        <w:pStyle w:val="Nadpis3"/>
        <w:tabs>
          <w:tab w:val="clear" w:pos="1134"/>
          <w:tab w:val="left" w:pos="993"/>
        </w:tabs>
        <w:ind w:left="993" w:hanging="851"/>
      </w:pPr>
      <w:r>
        <w:br w:type="page"/>
      </w:r>
      <w:r w:rsidR="005B5FA1">
        <w:lastRenderedPageBreak/>
        <w:t>6 DOF hliníková robotická konstrukce ramene</w:t>
      </w:r>
    </w:p>
    <w:p w14:paraId="17161F99" w14:textId="13DE4441" w:rsidR="00122602" w:rsidRDefault="001E0A0B" w:rsidP="00FA5C59">
      <w:pPr>
        <w:jc w:val="left"/>
      </w:pPr>
      <w:r>
        <w:t>Na internetu jsem si vybral cenově dostupnou stavebnici</w:t>
      </w:r>
      <w:r w:rsidR="00350456">
        <w:t xml:space="preserve">, součástí této stavebnice bylo součástí 6 servomotorů </w:t>
      </w:r>
      <w:r w:rsidR="003D0465">
        <w:t xml:space="preserve">již </w:t>
      </w:r>
      <w:r w:rsidR="00350456">
        <w:t xml:space="preserve">popsaných v části </w:t>
      </w:r>
      <w:r w:rsidR="00350456" w:rsidRPr="003D0465">
        <w:rPr>
          <w:b/>
          <w:bCs/>
        </w:rPr>
        <w:t>2.2.2</w:t>
      </w:r>
      <w:r w:rsidR="003D0465" w:rsidRPr="003D0465">
        <w:t>.</w:t>
      </w:r>
      <w:r w:rsidR="00FA5C59" w:rsidRPr="00FA5C59">
        <w:t xml:space="preserve"> </w:t>
      </w:r>
      <w:r w:rsidR="00904B6B">
        <w:t xml:space="preserve">Jedná se o </w:t>
      </w:r>
      <w:r w:rsidR="007A22B8">
        <w:t>set</w:t>
      </w:r>
      <w:r w:rsidR="006561BB">
        <w:t xml:space="preserve"> kovových součást</w:t>
      </w:r>
      <w:r w:rsidR="00774ECA">
        <w:t>ek</w:t>
      </w:r>
      <w:r w:rsidR="007F153E">
        <w:t xml:space="preserve"> s již sestavený</w:t>
      </w:r>
      <w:r w:rsidR="00FD6825">
        <w:t xml:space="preserve">m chapadlem. </w:t>
      </w:r>
      <w:r w:rsidR="008B3BC9">
        <w:t>Robot s touto konstrukcí</w:t>
      </w:r>
      <w:r w:rsidR="00B95933">
        <w:t xml:space="preserve"> má maximální otáčecí úhel 180</w:t>
      </w:r>
      <w:r w:rsidR="00B95933">
        <w:rPr>
          <w:rFonts w:ascii="Arial" w:hAnsi="Arial" w:cs="Arial"/>
          <w:color w:val="202124"/>
          <w:shd w:val="clear" w:color="auto" w:fill="FFFFFF"/>
        </w:rPr>
        <w:t>°</w:t>
      </w:r>
      <w:r w:rsidR="00B95933">
        <w:rPr>
          <w:rFonts w:ascii="Arial" w:hAnsi="Arial" w:cs="Arial"/>
          <w:color w:val="202124"/>
          <w:shd w:val="clear" w:color="auto" w:fill="FFFFFF"/>
        </w:rPr>
        <w:t>.</w:t>
      </w:r>
    </w:p>
    <w:p w14:paraId="3BAFD5BA" w14:textId="63A70E32" w:rsidR="00122602" w:rsidRDefault="00122602" w:rsidP="00FA5C59">
      <w:pPr>
        <w:jc w:val="left"/>
      </w:pPr>
    </w:p>
    <w:p w14:paraId="1AD88289" w14:textId="7F148A99" w:rsidR="00122602" w:rsidRDefault="00122602" w:rsidP="00FA5C59">
      <w:pPr>
        <w:jc w:val="left"/>
      </w:pPr>
    </w:p>
    <w:p w14:paraId="5215FEB3" w14:textId="4DA914ED" w:rsidR="00122602" w:rsidRDefault="0022786A" w:rsidP="00FA5C59">
      <w:pPr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47047DE" wp14:editId="7929A4ED">
            <wp:simplePos x="0" y="0"/>
            <wp:positionH relativeFrom="column">
              <wp:posOffset>835660</wp:posOffset>
            </wp:positionH>
            <wp:positionV relativeFrom="paragraph">
              <wp:posOffset>64135</wp:posOffset>
            </wp:positionV>
            <wp:extent cx="4152900" cy="4152900"/>
            <wp:effectExtent l="0" t="0" r="0" b="0"/>
            <wp:wrapNone/>
            <wp:docPr id="2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152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11E77E" w14:textId="19EA8E30" w:rsidR="00122602" w:rsidRDefault="00122602" w:rsidP="00FA5C59">
      <w:pPr>
        <w:jc w:val="left"/>
      </w:pPr>
    </w:p>
    <w:p w14:paraId="565D90DE" w14:textId="5E8B6EC9" w:rsidR="00122602" w:rsidRDefault="00122602" w:rsidP="00FA5C59">
      <w:pPr>
        <w:jc w:val="left"/>
      </w:pPr>
    </w:p>
    <w:p w14:paraId="26260291" w14:textId="1B3D3D95" w:rsidR="00122602" w:rsidRDefault="00122602" w:rsidP="00FA5C59">
      <w:pPr>
        <w:jc w:val="left"/>
      </w:pPr>
    </w:p>
    <w:p w14:paraId="17704CDB" w14:textId="4A412B39" w:rsidR="00122602" w:rsidRDefault="00122602" w:rsidP="00FA5C59">
      <w:pPr>
        <w:jc w:val="left"/>
      </w:pPr>
    </w:p>
    <w:p w14:paraId="4124165A" w14:textId="207A6313" w:rsidR="00122602" w:rsidRDefault="00122602" w:rsidP="00FA5C59">
      <w:pPr>
        <w:jc w:val="left"/>
      </w:pPr>
    </w:p>
    <w:p w14:paraId="1237845B" w14:textId="76DD503A" w:rsidR="00122602" w:rsidRDefault="00122602" w:rsidP="00FA5C59">
      <w:pPr>
        <w:jc w:val="left"/>
      </w:pPr>
    </w:p>
    <w:p w14:paraId="235BB19D" w14:textId="0FB9A749" w:rsidR="00122602" w:rsidRDefault="00122602" w:rsidP="00FA5C59">
      <w:pPr>
        <w:jc w:val="left"/>
      </w:pPr>
    </w:p>
    <w:p w14:paraId="6053476D" w14:textId="77777777" w:rsidR="00122602" w:rsidRDefault="00122602" w:rsidP="00FA5C59">
      <w:pPr>
        <w:jc w:val="left"/>
      </w:pPr>
    </w:p>
    <w:p w14:paraId="22353E24" w14:textId="1878F588" w:rsidR="005B5FA1" w:rsidRDefault="005B5FA1" w:rsidP="00FA5C59">
      <w:pPr>
        <w:jc w:val="center"/>
      </w:pPr>
    </w:p>
    <w:p w14:paraId="73701F9F" w14:textId="2F79FFF6" w:rsidR="00122602" w:rsidRDefault="00122602" w:rsidP="00FA5C59">
      <w:pPr>
        <w:jc w:val="center"/>
      </w:pPr>
    </w:p>
    <w:p w14:paraId="765D5B1A" w14:textId="5710130C" w:rsidR="00122602" w:rsidRDefault="00122602" w:rsidP="00FA5C59">
      <w:pPr>
        <w:jc w:val="center"/>
      </w:pPr>
    </w:p>
    <w:p w14:paraId="7BCB9F43" w14:textId="60E2AFD9" w:rsidR="00122602" w:rsidRDefault="00122602" w:rsidP="00122602"/>
    <w:p w14:paraId="73810C1E" w14:textId="284EA3D5" w:rsidR="00D67A84" w:rsidRDefault="00E80DBA" w:rsidP="009E4577">
      <w:pPr>
        <w:jc w:val="center"/>
        <w:rPr>
          <w:i/>
          <w:iCs/>
          <w:sz w:val="16"/>
          <w:szCs w:val="16"/>
        </w:rPr>
      </w:pPr>
      <w:r w:rsidRPr="009E4577">
        <w:rPr>
          <w:i/>
          <w:iCs/>
          <w:sz w:val="16"/>
          <w:szCs w:val="16"/>
        </w:rPr>
        <w:t>Obrázek č.</w:t>
      </w:r>
      <w:r w:rsidR="009E4577" w:rsidRPr="009E4577">
        <w:rPr>
          <w:i/>
          <w:iCs/>
          <w:sz w:val="16"/>
          <w:szCs w:val="16"/>
        </w:rPr>
        <w:t xml:space="preserve"> 5 stavebnice</w:t>
      </w:r>
      <w:r w:rsidR="009E4577">
        <w:rPr>
          <w:i/>
          <w:iCs/>
          <w:sz w:val="16"/>
          <w:szCs w:val="16"/>
        </w:rPr>
        <w:t xml:space="preserve"> 6 DOF robotické rameno</w:t>
      </w:r>
    </w:p>
    <w:p w14:paraId="4D0A89A0" w14:textId="63D8D0D1" w:rsidR="00122602" w:rsidRDefault="00D67A84" w:rsidP="00AD431C">
      <w:pPr>
        <w:pStyle w:val="Nadpis2"/>
      </w:pPr>
      <w:r>
        <w:rPr>
          <w:i/>
          <w:iCs/>
        </w:rPr>
        <w:br w:type="page"/>
      </w:r>
      <w:r w:rsidR="00AD431C">
        <w:lastRenderedPageBreak/>
        <w:t>Software</w:t>
      </w:r>
    </w:p>
    <w:p w14:paraId="0FCFC55C" w14:textId="5EEAA9AC" w:rsidR="00AD431C" w:rsidRDefault="00CE202C" w:rsidP="00CE202C">
      <w:pPr>
        <w:pStyle w:val="Nadpis3"/>
        <w:tabs>
          <w:tab w:val="clear" w:pos="1134"/>
          <w:tab w:val="left" w:pos="993"/>
        </w:tabs>
        <w:ind w:left="993" w:hanging="851"/>
      </w:pPr>
      <w:r>
        <w:t>Jazyk Arduino</w:t>
      </w:r>
    </w:p>
    <w:p w14:paraId="6B7C22B1" w14:textId="4B8C469E" w:rsidR="00CE202C" w:rsidRDefault="005516F2" w:rsidP="00CE202C">
      <w:r>
        <w:t>Program</w:t>
      </w:r>
      <w:r w:rsidR="00220AD5">
        <w:t>, sloužící k</w:t>
      </w:r>
      <w:r w:rsidR="00FF15D6">
        <w:t> </w:t>
      </w:r>
      <w:r w:rsidR="00220AD5">
        <w:t>ovládání</w:t>
      </w:r>
      <w:r w:rsidR="00FF15D6">
        <w:t xml:space="preserve"> ramene</w:t>
      </w:r>
      <w:r w:rsidR="003C3DE2">
        <w:t xml:space="preserve"> jsem napsal v jazyce Arduino</w:t>
      </w:r>
      <w:r w:rsidR="008F3B83">
        <w:t xml:space="preserve">, který vychází z jazyka </w:t>
      </w:r>
      <w:proofErr w:type="spellStart"/>
      <w:r w:rsidR="008F3B83">
        <w:t>Wiring</w:t>
      </w:r>
      <w:proofErr w:type="spellEnd"/>
      <w:r w:rsidR="00DD5951">
        <w:t xml:space="preserve">, </w:t>
      </w:r>
      <w:r w:rsidR="00253E6B">
        <w:t xml:space="preserve">je velice podobný </w:t>
      </w:r>
      <w:r w:rsidR="00EF5BC2">
        <w:t>jazyku C</w:t>
      </w:r>
      <w:r w:rsidR="00A45574">
        <w:t xml:space="preserve"> nebo C</w:t>
      </w:r>
      <w:r w:rsidR="00384F90">
        <w:t>++</w:t>
      </w:r>
      <w:r w:rsidR="007F5AEE">
        <w:t>.</w:t>
      </w:r>
      <w:r w:rsidR="007C7479">
        <w:t xml:space="preserve"> Lze v něm využít všechny návyky z</w:t>
      </w:r>
      <w:r w:rsidR="00E44CE7">
        <w:t xml:space="preserve"> C </w:t>
      </w:r>
      <w:r w:rsidR="0004251A">
        <w:t>jazyků,</w:t>
      </w:r>
      <w:r w:rsidR="008C3D70">
        <w:t xml:space="preserve"> a proto </w:t>
      </w:r>
      <w:r w:rsidR="0004251A">
        <w:t xml:space="preserve">mi je </w:t>
      </w:r>
      <w:r w:rsidR="008C3D70">
        <w:t>blízký</w:t>
      </w:r>
      <w:r w:rsidR="00E44CE7">
        <w:t>.</w:t>
      </w:r>
      <w:r w:rsidR="00721754">
        <w:t xml:space="preserve"> </w:t>
      </w:r>
      <w:r w:rsidR="00360BE9">
        <w:t>Program v C má</w:t>
      </w:r>
      <w:r w:rsidR="004B06D5">
        <w:t xml:space="preserve"> vždy hlavní funkci </w:t>
      </w:r>
      <w:proofErr w:type="spellStart"/>
      <w:proofErr w:type="gramStart"/>
      <w:r w:rsidR="004B06D5">
        <w:t>main</w:t>
      </w:r>
      <w:proofErr w:type="spellEnd"/>
      <w:r w:rsidR="004B06D5">
        <w:t>(</w:t>
      </w:r>
      <w:proofErr w:type="gramEnd"/>
      <w:r w:rsidR="004B06D5">
        <w:t>),</w:t>
      </w:r>
      <w:r w:rsidR="007D3388">
        <w:t xml:space="preserve"> u </w:t>
      </w:r>
      <w:proofErr w:type="spellStart"/>
      <w:r w:rsidR="007D3388">
        <w:t>Arduina</w:t>
      </w:r>
      <w:proofErr w:type="spellEnd"/>
      <w:r w:rsidR="007D3388">
        <w:t xml:space="preserve"> jsou dvě takové funkce, nazývají se setup()</w:t>
      </w:r>
      <w:r w:rsidR="00B94DF1">
        <w:t>, která</w:t>
      </w:r>
      <w:r w:rsidR="001D6C1E">
        <w:t xml:space="preserve"> slouží k inicializaci a nastavení hodnot</w:t>
      </w:r>
      <w:r w:rsidR="007D3388">
        <w:t xml:space="preserve"> a </w:t>
      </w:r>
      <w:proofErr w:type="spellStart"/>
      <w:r w:rsidR="007D3388">
        <w:t>loop</w:t>
      </w:r>
      <w:proofErr w:type="spellEnd"/>
      <w:r w:rsidR="007D3388">
        <w:t>()</w:t>
      </w:r>
      <w:r w:rsidR="00A30964">
        <w:t>, což je stále se opakující funkce programu.</w:t>
      </w:r>
    </w:p>
    <w:p w14:paraId="5F7E0678" w14:textId="3E2E9731" w:rsidR="006E5DCF" w:rsidRDefault="006E5DCF" w:rsidP="006E5DCF">
      <w:pPr>
        <w:pStyle w:val="Nadpis3"/>
        <w:tabs>
          <w:tab w:val="clear" w:pos="1134"/>
          <w:tab w:val="left" w:pos="993"/>
        </w:tabs>
        <w:ind w:left="993" w:hanging="851"/>
      </w:pPr>
      <w:r>
        <w:t>Python</w:t>
      </w:r>
    </w:p>
    <w:p w14:paraId="1C6AFFD4" w14:textId="50E017AF" w:rsidR="006E5DCF" w:rsidRPr="006E5DCF" w:rsidRDefault="006E5DCF" w:rsidP="006E5DCF">
      <w:r>
        <w:t xml:space="preserve">Grafické uživatelské rozhraní je napsané v programovacím jazyce Python. Je </w:t>
      </w:r>
      <w:r w:rsidR="007369CC">
        <w:t xml:space="preserve">velice přehledný a jednoduchý pro čtení. </w:t>
      </w:r>
    </w:p>
    <w:p w14:paraId="7198E4BF" w14:textId="4A3903CA" w:rsidR="00E70C9D" w:rsidRDefault="00D072CB" w:rsidP="00334454">
      <w:pPr>
        <w:pStyle w:val="Nadpis3"/>
        <w:tabs>
          <w:tab w:val="clear" w:pos="1134"/>
          <w:tab w:val="left" w:pos="993"/>
        </w:tabs>
        <w:ind w:left="993" w:hanging="851"/>
      </w:pPr>
      <w:r>
        <w:t>Arduino</w:t>
      </w:r>
      <w:r w:rsidR="008F4373">
        <w:t xml:space="preserve"> IDE</w:t>
      </w:r>
      <w:r w:rsidR="00334454">
        <w:t xml:space="preserve"> 1.8.13</w:t>
      </w:r>
    </w:p>
    <w:p w14:paraId="085333AE" w14:textId="3EBBDDB7" w:rsidR="00334454" w:rsidRDefault="00276155" w:rsidP="00334454">
      <w:r>
        <w:t xml:space="preserve">Jako </w:t>
      </w:r>
      <w:r w:rsidR="00BC253E">
        <w:t xml:space="preserve">integrované </w:t>
      </w:r>
      <w:r>
        <w:t>vývojové prostředí</w:t>
      </w:r>
      <w:r w:rsidR="00930C2D">
        <w:t xml:space="preserve"> jsem si na otestování součástek vybral </w:t>
      </w:r>
      <w:r w:rsidR="002A427D">
        <w:t>Arduino</w:t>
      </w:r>
      <w:r w:rsidR="00467C91">
        <w:t xml:space="preserve"> IDE 1.8.13</w:t>
      </w:r>
      <w:r w:rsidR="001117A0">
        <w:t xml:space="preserve"> kvůli </w:t>
      </w:r>
      <w:r w:rsidR="00177551">
        <w:t xml:space="preserve">možnosti využití </w:t>
      </w:r>
      <w:r w:rsidR="00CB15CE">
        <w:t>vestavěných příkladů</w:t>
      </w:r>
      <w:r w:rsidR="00BC253E">
        <w:t>, kde jsem využ</w:t>
      </w:r>
      <w:r w:rsidR="002A5F37">
        <w:t>il příklad „</w:t>
      </w:r>
      <w:proofErr w:type="spellStart"/>
      <w:r w:rsidR="00A638F0">
        <w:t>s</w:t>
      </w:r>
      <w:r w:rsidR="002A5F37">
        <w:t>weep</w:t>
      </w:r>
      <w:proofErr w:type="spellEnd"/>
      <w:r w:rsidR="002A5F37">
        <w:t>“</w:t>
      </w:r>
      <w:r w:rsidR="00A638F0">
        <w:t xml:space="preserve"> </w:t>
      </w:r>
      <w:r w:rsidR="00AA52C5">
        <w:t>k</w:t>
      </w:r>
      <w:r w:rsidR="00E4238F">
        <w:t> </w:t>
      </w:r>
      <w:r w:rsidR="00AA52C5">
        <w:t>seznámení</w:t>
      </w:r>
      <w:r w:rsidR="00E4238F">
        <w:t xml:space="preserve">       </w:t>
      </w:r>
      <w:r w:rsidR="00AA52C5">
        <w:t>se</w:t>
      </w:r>
      <w:r w:rsidR="00EE0253">
        <w:t xml:space="preserve"> servomotor</w:t>
      </w:r>
      <w:r w:rsidR="00E4238F">
        <w:t>y</w:t>
      </w:r>
      <w:r w:rsidR="00A638F0">
        <w:t>.</w:t>
      </w:r>
    </w:p>
    <w:p w14:paraId="48358009" w14:textId="3DE20F8F" w:rsidR="00DB71D1" w:rsidRDefault="00822891" w:rsidP="00FB5186">
      <w:pPr>
        <w:pStyle w:val="Nadpis3"/>
        <w:tabs>
          <w:tab w:val="clear" w:pos="1134"/>
          <w:tab w:val="left" w:pos="993"/>
        </w:tabs>
        <w:ind w:left="993" w:hanging="851"/>
      </w:pPr>
      <w:proofErr w:type="spellStart"/>
      <w:r>
        <w:t>Ki</w:t>
      </w:r>
      <w:r w:rsidR="004C528B">
        <w:t>CAD</w:t>
      </w:r>
      <w:proofErr w:type="spellEnd"/>
      <w:r w:rsidR="004D41BE">
        <w:t xml:space="preserve"> 5.1.9</w:t>
      </w:r>
    </w:p>
    <w:p w14:paraId="5137487F" w14:textId="378BB7A8" w:rsidR="00FB5186" w:rsidRPr="00FB5186" w:rsidRDefault="00FB5186" w:rsidP="001E7A1B">
      <w:r>
        <w:t>Pro tvorbu</w:t>
      </w:r>
      <w:r w:rsidR="00F90F7D">
        <w:t xml:space="preserve"> </w:t>
      </w:r>
      <w:r w:rsidR="00436DAF">
        <w:t>návrhu a schématu</w:t>
      </w:r>
      <w:r w:rsidR="00F90F7D">
        <w:t xml:space="preserve"> jsem využil program </w:t>
      </w:r>
      <w:proofErr w:type="spellStart"/>
      <w:r w:rsidR="00F90F7D">
        <w:t>KiCAD</w:t>
      </w:r>
      <w:proofErr w:type="spellEnd"/>
      <w:r w:rsidR="009E0937">
        <w:t xml:space="preserve">. Jedná se o </w:t>
      </w:r>
      <w:r w:rsidR="00576A3B">
        <w:t>multiplatformní</w:t>
      </w:r>
      <w:r w:rsidR="009E0937">
        <w:t xml:space="preserve">      </w:t>
      </w:r>
      <w:r w:rsidR="00576A3B">
        <w:t xml:space="preserve"> o</w:t>
      </w:r>
      <w:r w:rsidR="009E0937">
        <w:t>pen-source</w:t>
      </w:r>
      <w:r w:rsidR="00576A3B">
        <w:t xml:space="preserve"> </w:t>
      </w:r>
      <w:r w:rsidR="002C087B">
        <w:t>software pro návrh schémat a plošných spojů</w:t>
      </w:r>
      <w:r w:rsidR="001C2766">
        <w:t>.</w:t>
      </w:r>
      <w:r w:rsidR="00D726A3">
        <w:t xml:space="preserve"> Důležitým faktorem</w:t>
      </w:r>
      <w:r w:rsidR="00610C90">
        <w:t xml:space="preserve"> při navrhování byla funkce, která kontroluje chyby</w:t>
      </w:r>
      <w:r w:rsidR="009E42BE">
        <w:t xml:space="preserve"> ve schématu, jako je například nepřipojený pin.</w:t>
      </w:r>
    </w:p>
    <w:p w14:paraId="2B844B57" w14:textId="4DAEA777" w:rsidR="00D04AE6" w:rsidRDefault="00D04AE6" w:rsidP="000F5ED1">
      <w:pPr>
        <w:pStyle w:val="Nadpis1"/>
      </w:pPr>
      <w:bookmarkStart w:id="36" w:name="_Toc61200692"/>
      <w:r w:rsidRPr="00802D4F">
        <w:lastRenderedPageBreak/>
        <w:t>Způsoby řešení a použité postupy</w:t>
      </w:r>
      <w:bookmarkEnd w:id="36"/>
    </w:p>
    <w:p w14:paraId="405B5340" w14:textId="52C32722" w:rsidR="00D235EF" w:rsidRPr="00D235EF" w:rsidRDefault="00866E33" w:rsidP="00866E33">
      <w:pPr>
        <w:pStyle w:val="Nadpis2"/>
      </w:pPr>
      <w:r>
        <w:t>Překližka</w:t>
      </w:r>
    </w:p>
    <w:p w14:paraId="6C742CC8" w14:textId="71EC238F" w:rsidR="00B105D5" w:rsidRDefault="0022786A" w:rsidP="00B105D5">
      <w:r>
        <w:rPr>
          <w:noProof/>
        </w:rPr>
        <w:drawing>
          <wp:anchor distT="0" distB="0" distL="114300" distR="114300" simplePos="0" relativeHeight="251660288" behindDoc="0" locked="0" layoutInCell="1" allowOverlap="1" wp14:anchorId="2C343152" wp14:editId="6146BDCC">
            <wp:simplePos x="0" y="0"/>
            <wp:positionH relativeFrom="column">
              <wp:posOffset>790575</wp:posOffset>
            </wp:positionH>
            <wp:positionV relativeFrom="paragraph">
              <wp:posOffset>1287145</wp:posOffset>
            </wp:positionV>
            <wp:extent cx="4180205" cy="2205355"/>
            <wp:effectExtent l="0" t="0" r="0" b="0"/>
            <wp:wrapNone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205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4B6E">
        <w:t>Rameno</w:t>
      </w:r>
      <w:r w:rsidR="002E7766">
        <w:t xml:space="preserve"> jsem nejdříve přimontoval na modelářskou překližku</w:t>
      </w:r>
      <w:r w:rsidR="00C6404B">
        <w:t>, protože</w:t>
      </w:r>
      <w:r w:rsidR="00E461A7">
        <w:t xml:space="preserve"> </w:t>
      </w:r>
      <w:r w:rsidR="00C6404B">
        <w:t xml:space="preserve">kovová konstrukce </w:t>
      </w:r>
      <w:r w:rsidR="00E461A7">
        <w:t xml:space="preserve">robota </w:t>
      </w:r>
      <w:r w:rsidR="00A22E48">
        <w:t>převažovala a padal.</w:t>
      </w:r>
      <w:r w:rsidR="00AC55AB">
        <w:t xml:space="preserve"> </w:t>
      </w:r>
      <w:r w:rsidR="00904154">
        <w:t xml:space="preserve">Pod základnou </w:t>
      </w:r>
      <w:r w:rsidR="00070217">
        <w:t xml:space="preserve">ramene jsem vyvrtal </w:t>
      </w:r>
      <w:r w:rsidR="004B3DBE">
        <w:t xml:space="preserve">do překližky </w:t>
      </w:r>
      <w:r w:rsidR="00070217">
        <w:t>otvor</w:t>
      </w:r>
      <w:r w:rsidR="0072195E">
        <w:t xml:space="preserve">, abych mohl </w:t>
      </w:r>
      <w:r w:rsidR="00B21479">
        <w:t>protáhnout kabely od servomotorů</w:t>
      </w:r>
      <w:r w:rsidR="00057628">
        <w:t xml:space="preserve"> pod deskou</w:t>
      </w:r>
      <w:r w:rsidR="009E170D">
        <w:t xml:space="preserve">, </w:t>
      </w:r>
      <w:r w:rsidR="00E91A93">
        <w:t>protože mi překážely</w:t>
      </w:r>
      <w:r w:rsidR="00FD6A41">
        <w:t xml:space="preserve">, ale prvně </w:t>
      </w:r>
      <w:r w:rsidR="00C6226D">
        <w:t>bylo potřeba robota přidělat na kovové sloupky</w:t>
      </w:r>
      <w:r w:rsidR="00E91A93">
        <w:t>.</w:t>
      </w:r>
      <w:r w:rsidR="00947B0B">
        <w:t xml:space="preserve"> Na překližku jsem následně při</w:t>
      </w:r>
      <w:r w:rsidR="00123FC1">
        <w:t>šrouboval vývojovou desku</w:t>
      </w:r>
      <w:r w:rsidR="005421A4">
        <w:t>,</w:t>
      </w:r>
      <w:r w:rsidR="00123FC1">
        <w:t xml:space="preserve"> přilepil rozpůlené nepájivé pole (bylo příliš dlouhé)</w:t>
      </w:r>
      <w:r w:rsidR="005421A4">
        <w:t xml:space="preserve"> a </w:t>
      </w:r>
      <w:r w:rsidR="00225824">
        <w:t>přidělal tři joysticky</w:t>
      </w:r>
      <w:r w:rsidR="00B105D5">
        <w:t>.</w:t>
      </w:r>
    </w:p>
    <w:p w14:paraId="1974CCEB" w14:textId="5FF494A5" w:rsidR="00F069B2" w:rsidRDefault="00F069B2" w:rsidP="00B105D5"/>
    <w:p w14:paraId="44F75EAD" w14:textId="77777777" w:rsidR="00F069B2" w:rsidRDefault="00F069B2" w:rsidP="00B105D5"/>
    <w:p w14:paraId="066A646F" w14:textId="3A9BB723" w:rsidR="00F069B2" w:rsidRDefault="00F069B2" w:rsidP="00B105D5"/>
    <w:p w14:paraId="02CD9821" w14:textId="2451D85F" w:rsidR="00F069B2" w:rsidRDefault="00F069B2" w:rsidP="00B105D5"/>
    <w:p w14:paraId="72E678B2" w14:textId="77777777" w:rsidR="00F069B2" w:rsidRDefault="00F069B2" w:rsidP="00B105D5"/>
    <w:p w14:paraId="41D1BAC0" w14:textId="1C84F78F" w:rsidR="00866E33" w:rsidRDefault="00866E33" w:rsidP="00B105D5">
      <w:pPr>
        <w:jc w:val="center"/>
      </w:pPr>
    </w:p>
    <w:p w14:paraId="78C0301F" w14:textId="455CC531" w:rsidR="00873D16" w:rsidRDefault="00873D16" w:rsidP="00873D16">
      <w:pPr>
        <w:pStyle w:val="Nadpis2"/>
      </w:pPr>
      <w:r>
        <w:t>Kabe</w:t>
      </w:r>
      <w:r w:rsidR="00081C11">
        <w:t>láž</w:t>
      </w:r>
    </w:p>
    <w:p w14:paraId="3F761FB0" w14:textId="1899A30C" w:rsidR="00947B0B" w:rsidRDefault="0022786A" w:rsidP="00582DF7">
      <w:r>
        <w:rPr>
          <w:noProof/>
        </w:rPr>
        <w:drawing>
          <wp:anchor distT="0" distB="0" distL="114300" distR="114300" simplePos="0" relativeHeight="251662336" behindDoc="0" locked="0" layoutInCell="1" allowOverlap="1" wp14:anchorId="201C28ED" wp14:editId="36EF6244">
            <wp:simplePos x="0" y="0"/>
            <wp:positionH relativeFrom="column">
              <wp:posOffset>668655</wp:posOffset>
            </wp:positionH>
            <wp:positionV relativeFrom="paragraph">
              <wp:posOffset>1068705</wp:posOffset>
            </wp:positionV>
            <wp:extent cx="4610100" cy="2489200"/>
            <wp:effectExtent l="0" t="0" r="0" b="0"/>
            <wp:wrapNone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2C7C">
        <w:t>Všechny kabely a dráty jsou vedeny</w:t>
      </w:r>
      <w:r w:rsidR="007B35B7">
        <w:t xml:space="preserve"> a prodlouženy na požadovanou délku</w:t>
      </w:r>
      <w:r w:rsidR="00081C11">
        <w:t xml:space="preserve"> pod </w:t>
      </w:r>
      <w:r w:rsidR="00D7571E">
        <w:t>deskou</w:t>
      </w:r>
      <w:r w:rsidR="000F4B27">
        <w:t>,</w:t>
      </w:r>
      <w:r w:rsidR="00CE3FB3">
        <w:t xml:space="preserve"> následně vyvedeny </w:t>
      </w:r>
      <w:r w:rsidR="0053461C">
        <w:t xml:space="preserve">dírou </w:t>
      </w:r>
      <w:r w:rsidR="00570161">
        <w:t xml:space="preserve">mezi nepájivým polem a </w:t>
      </w:r>
      <w:proofErr w:type="spellStart"/>
      <w:r w:rsidR="00570161">
        <w:t>Arduinem</w:t>
      </w:r>
      <w:proofErr w:type="spellEnd"/>
      <w:r w:rsidR="0027266C">
        <w:t xml:space="preserve">. </w:t>
      </w:r>
      <w:r w:rsidR="008A16FE">
        <w:t>Kabely od servomotorů</w:t>
      </w:r>
      <w:r w:rsidR="009C190B">
        <w:t xml:space="preserve"> byly nutné </w:t>
      </w:r>
      <w:r w:rsidR="009777EA">
        <w:t>zdelšit prodlužovacím kabelem</w:t>
      </w:r>
      <w:r w:rsidR="00825078">
        <w:t xml:space="preserve"> s konektorem JR</w:t>
      </w:r>
      <w:r w:rsidR="00ED6930">
        <w:t xml:space="preserve">. </w:t>
      </w:r>
      <w:r w:rsidR="0027266C">
        <w:t>Dva dráty byly zkráceny a s</w:t>
      </w:r>
      <w:r w:rsidR="00B200F5">
        <w:t>pájeny</w:t>
      </w:r>
      <w:r w:rsidR="00766A50">
        <w:t>, aby vznikl jeden</w:t>
      </w:r>
      <w:r w:rsidR="00D477E6">
        <w:t xml:space="preserve">, poté </w:t>
      </w:r>
      <w:r w:rsidR="000236A1">
        <w:t>staženy smršťovací bužírkou.</w:t>
      </w:r>
    </w:p>
    <w:p w14:paraId="1F5D2ED9" w14:textId="54DB0529" w:rsidR="00F069B2" w:rsidRDefault="00F069B2" w:rsidP="00582DF7"/>
    <w:p w14:paraId="7161D6ED" w14:textId="517F248D" w:rsidR="00F069B2" w:rsidRDefault="00F069B2" w:rsidP="00582DF7"/>
    <w:p w14:paraId="15AA2924" w14:textId="3BF8FD7B" w:rsidR="00F069B2" w:rsidRDefault="00F069B2" w:rsidP="00582DF7"/>
    <w:p w14:paraId="5A212263" w14:textId="44310D7A" w:rsidR="00F069B2" w:rsidRDefault="00F069B2" w:rsidP="00582DF7"/>
    <w:p w14:paraId="28DECF2C" w14:textId="06BE9A43" w:rsidR="00F069B2" w:rsidRDefault="00F069B2" w:rsidP="00582DF7"/>
    <w:p w14:paraId="5930B68F" w14:textId="77777777" w:rsidR="00F069B2" w:rsidRPr="00582DF7" w:rsidRDefault="00F069B2" w:rsidP="00582DF7"/>
    <w:p w14:paraId="0D4B0513" w14:textId="7B9324EE" w:rsidR="001F423D" w:rsidRDefault="001F423D" w:rsidP="00077231">
      <w:pPr>
        <w:jc w:val="center"/>
      </w:pPr>
    </w:p>
    <w:p w14:paraId="120E73C9" w14:textId="601ECEF9" w:rsidR="00680144" w:rsidRPr="001F423D" w:rsidRDefault="009838D2" w:rsidP="006F4A74">
      <w:pPr>
        <w:numPr>
          <w:ilvl w:val="0"/>
          <w:numId w:val="5"/>
        </w:numPr>
        <w:rPr>
          <w:rStyle w:val="Zdraznnintenzivn"/>
        </w:rPr>
      </w:pPr>
      <w:r w:rsidRPr="001F423D">
        <w:rPr>
          <w:rStyle w:val="Zdraznnintenzivn"/>
        </w:rPr>
        <w:lastRenderedPageBreak/>
        <w:t xml:space="preserve">popis </w:t>
      </w:r>
      <w:r w:rsidR="001B6F92" w:rsidRPr="001F423D">
        <w:rPr>
          <w:rStyle w:val="Zdraznnintenzivn"/>
        </w:rPr>
        <w:t>řešení úkolu</w:t>
      </w:r>
      <w:r w:rsidR="000B40C6" w:rsidRPr="001F423D">
        <w:rPr>
          <w:rStyle w:val="Zdraznnintenzivn"/>
        </w:rPr>
        <w:t xml:space="preserve"> včetně</w:t>
      </w:r>
      <w:r w:rsidRPr="001F423D">
        <w:rPr>
          <w:rStyle w:val="Zdraznnintenzivn"/>
        </w:rPr>
        <w:t>, použité postupy a jejich vysvětlení, způsoby testování funkčnosti, parametry výrobku</w:t>
      </w:r>
      <w:r w:rsidR="001B6F92" w:rsidRPr="001F423D">
        <w:rPr>
          <w:rStyle w:val="Zdraznnintenzivn"/>
        </w:rPr>
        <w:t xml:space="preserve"> (programu</w:t>
      </w:r>
      <w:r w:rsidR="000B40C6" w:rsidRPr="001F423D">
        <w:rPr>
          <w:rStyle w:val="Zdraznnintenzivn"/>
        </w:rPr>
        <w:t>, hotového řešení</w:t>
      </w:r>
      <w:r w:rsidR="001B6F92" w:rsidRPr="001F423D">
        <w:rPr>
          <w:rStyle w:val="Zdraznnintenzivn"/>
        </w:rPr>
        <w:t>)</w:t>
      </w:r>
      <w:r w:rsidRPr="001F423D">
        <w:rPr>
          <w:rStyle w:val="Zdraznnintenzivn"/>
        </w:rPr>
        <w:t xml:space="preserve">, schémata, obrázky z tvorby </w:t>
      </w:r>
      <w:r w:rsidR="00680144" w:rsidRPr="001F423D">
        <w:rPr>
          <w:rStyle w:val="Zdraznnintenzivn"/>
        </w:rPr>
        <w:t>a finálního provedení, výpočty, použité příkazy…</w:t>
      </w:r>
    </w:p>
    <w:p w14:paraId="4F7C9D3E" w14:textId="34ABCAB9" w:rsidR="00230592" w:rsidRPr="00A0246F" w:rsidRDefault="00F648EC" w:rsidP="00230592">
      <w:pPr>
        <w:ind w:left="360"/>
        <w:rPr>
          <w:i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4EAD327" wp14:editId="18D20A42">
            <wp:simplePos x="0" y="0"/>
            <wp:positionH relativeFrom="page">
              <wp:align>center</wp:align>
            </wp:positionH>
            <wp:positionV relativeFrom="paragraph">
              <wp:posOffset>85021</wp:posOffset>
            </wp:positionV>
            <wp:extent cx="7299089" cy="4478027"/>
            <wp:effectExtent l="0" t="0" r="0" b="0"/>
            <wp:wrapNone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9089" cy="4478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A92857" w14:textId="77777777" w:rsidR="00D04AE6" w:rsidRDefault="00680144" w:rsidP="000F5ED1">
      <w:pPr>
        <w:pStyle w:val="Nadpis1"/>
      </w:pPr>
      <w:bookmarkStart w:id="37" w:name="_Toc61200693"/>
      <w:r>
        <w:lastRenderedPageBreak/>
        <w:t>V</w:t>
      </w:r>
      <w:r w:rsidR="00A0246F" w:rsidRPr="00A0246F">
        <w:t>ýsledk</w:t>
      </w:r>
      <w:r>
        <w:t>y řešení, výstupy, uživatelský manuál</w:t>
      </w:r>
      <w:bookmarkEnd w:id="37"/>
    </w:p>
    <w:p w14:paraId="467D831F" w14:textId="77777777" w:rsidR="001F423D" w:rsidRDefault="001F423D" w:rsidP="001F423D">
      <w:r>
        <w:t>Text čtvrté kapitoly</w:t>
      </w:r>
    </w:p>
    <w:p w14:paraId="581C1D4B" w14:textId="77777777" w:rsidR="009838D2" w:rsidRPr="001F423D" w:rsidRDefault="009838D2" w:rsidP="006F4A74">
      <w:pPr>
        <w:numPr>
          <w:ilvl w:val="0"/>
          <w:numId w:val="5"/>
        </w:numPr>
        <w:rPr>
          <w:rStyle w:val="Zdraznnintenzivn"/>
        </w:rPr>
      </w:pPr>
      <w:r w:rsidRPr="001F423D">
        <w:rPr>
          <w:rStyle w:val="Zdraznnintenzivn"/>
        </w:rPr>
        <w:t>výčet splněných a nesplněných cílů, obrázky</w:t>
      </w:r>
      <w:r w:rsidR="00D765BF" w:rsidRPr="001F423D">
        <w:rPr>
          <w:rStyle w:val="Zdraznnintenzivn"/>
        </w:rPr>
        <w:t xml:space="preserve"> (schémata, vzorce apod.) </w:t>
      </w:r>
      <w:r w:rsidRPr="001F423D">
        <w:rPr>
          <w:rStyle w:val="Zdraznnintenzivn"/>
        </w:rPr>
        <w:t>z finálního provedení, prokázání funkč</w:t>
      </w:r>
      <w:r w:rsidR="00D765BF" w:rsidRPr="001F423D">
        <w:rPr>
          <w:rStyle w:val="Zdraznnintenzivn"/>
        </w:rPr>
        <w:t xml:space="preserve">nosti, výsledné parametry </w:t>
      </w:r>
      <w:r w:rsidR="00AB18DA" w:rsidRPr="001F423D">
        <w:rPr>
          <w:rStyle w:val="Zdraznnintenzivn"/>
        </w:rPr>
        <w:t xml:space="preserve">výrobku </w:t>
      </w:r>
      <w:r w:rsidRPr="001F423D">
        <w:rPr>
          <w:rStyle w:val="Zdraznnintenzivn"/>
        </w:rPr>
        <w:t>apod.</w:t>
      </w:r>
      <w:r w:rsidR="00D765BF" w:rsidRPr="001F423D">
        <w:rPr>
          <w:rStyle w:val="Zdraznnintenzivn"/>
        </w:rPr>
        <w:t xml:space="preserve"> </w:t>
      </w:r>
    </w:p>
    <w:p w14:paraId="499CA8B4" w14:textId="77777777" w:rsidR="00680144" w:rsidRDefault="00680144" w:rsidP="006F4A74">
      <w:pPr>
        <w:numPr>
          <w:ilvl w:val="0"/>
          <w:numId w:val="5"/>
        </w:numPr>
        <w:rPr>
          <w:i/>
        </w:rPr>
      </w:pPr>
      <w:r w:rsidRPr="001F423D">
        <w:rPr>
          <w:rStyle w:val="Zdraznnintenzivn"/>
        </w:rPr>
        <w:t xml:space="preserve">podle zaměření a charakteru práce </w:t>
      </w:r>
      <w:r w:rsidR="00A53909" w:rsidRPr="001F423D">
        <w:rPr>
          <w:rStyle w:val="Zdraznnintenzivn"/>
        </w:rPr>
        <w:t>je třeba volit vhodný nadpis pro tuto kapitolu, je samozřejmě možné i rozdělení na více kapitol (např. Uživatelské rozhraní internetové aplikace; Administrace internetové aplikace…)</w:t>
      </w:r>
    </w:p>
    <w:p w14:paraId="1A00CECB" w14:textId="77777777" w:rsidR="00230592" w:rsidRDefault="00230592" w:rsidP="00230592">
      <w:pPr>
        <w:ind w:left="360"/>
      </w:pPr>
    </w:p>
    <w:p w14:paraId="2C0A0D93" w14:textId="77777777" w:rsidR="00483A69" w:rsidRDefault="00483A69" w:rsidP="00D04AE6"/>
    <w:p w14:paraId="18B7935A" w14:textId="77777777" w:rsidR="00230592" w:rsidRPr="00A0246F" w:rsidRDefault="00230592" w:rsidP="00230592">
      <w:pPr>
        <w:ind w:left="360"/>
        <w:rPr>
          <w:i/>
        </w:rPr>
      </w:pPr>
    </w:p>
    <w:p w14:paraId="559C9A18" w14:textId="77777777" w:rsidR="00483A69" w:rsidRDefault="00483A69" w:rsidP="00483A69"/>
    <w:p w14:paraId="73D05F9C" w14:textId="77777777" w:rsidR="00483A69" w:rsidRDefault="00B8449A" w:rsidP="001F423D">
      <w:pPr>
        <w:pStyle w:val="Nadpis1"/>
        <w:numPr>
          <w:ilvl w:val="0"/>
          <w:numId w:val="0"/>
        </w:numPr>
        <w:ind w:left="360" w:hanging="360"/>
      </w:pPr>
      <w:bookmarkStart w:id="38" w:name="_Toc61200694"/>
      <w:r>
        <w:rPr>
          <w:rStyle w:val="NadpisChar"/>
        </w:rPr>
        <w:lastRenderedPageBreak/>
        <w:t>Závěr</w:t>
      </w:r>
      <w:bookmarkEnd w:id="38"/>
    </w:p>
    <w:p w14:paraId="1BF0DC29" w14:textId="77777777" w:rsidR="001F423D" w:rsidRDefault="001F423D" w:rsidP="001F423D">
      <w:r>
        <w:t>Text závěru</w:t>
      </w:r>
    </w:p>
    <w:p w14:paraId="023AC75F" w14:textId="77777777" w:rsidR="00230592" w:rsidRPr="001F423D" w:rsidRDefault="00230592" w:rsidP="006F4A74">
      <w:pPr>
        <w:numPr>
          <w:ilvl w:val="0"/>
          <w:numId w:val="5"/>
        </w:numPr>
        <w:rPr>
          <w:rStyle w:val="Zdraznnintenzivn"/>
        </w:rPr>
      </w:pPr>
      <w:r w:rsidRPr="001F423D">
        <w:rPr>
          <w:rStyle w:val="Zdraznnintenzivn"/>
        </w:rPr>
        <w:t>povinná část,</w:t>
      </w:r>
    </w:p>
    <w:p w14:paraId="23FF3D03" w14:textId="77777777" w:rsidR="00A53909" w:rsidRPr="001F423D" w:rsidRDefault="00A53909" w:rsidP="006F4A74">
      <w:pPr>
        <w:numPr>
          <w:ilvl w:val="0"/>
          <w:numId w:val="5"/>
        </w:numPr>
        <w:rPr>
          <w:rStyle w:val="Zdraznnintenzivn"/>
        </w:rPr>
      </w:pPr>
      <w:r w:rsidRPr="001F423D">
        <w:rPr>
          <w:rStyle w:val="Zdraznnintenzivn"/>
        </w:rPr>
        <w:t>shrnuje výsledky, hodnotí splnění cíle práce, uvádí možnost uplatnění řešení v praxi a nastínění případných dalších budoucích vylepšení</w:t>
      </w:r>
    </w:p>
    <w:p w14:paraId="11D46A18" w14:textId="77777777" w:rsidR="00483A69" w:rsidRPr="001F423D" w:rsidRDefault="00A53909" w:rsidP="006F4A74">
      <w:pPr>
        <w:numPr>
          <w:ilvl w:val="0"/>
          <w:numId w:val="5"/>
        </w:numPr>
        <w:rPr>
          <w:rStyle w:val="Zdraznnintenzivn"/>
        </w:rPr>
      </w:pPr>
      <w:r w:rsidRPr="001F423D">
        <w:rPr>
          <w:rStyle w:val="Zdraznnintenzivn"/>
        </w:rPr>
        <w:t>kapitola se nečísluje (stejné jako úvod)</w:t>
      </w:r>
    </w:p>
    <w:p w14:paraId="1CF6E892" w14:textId="77777777" w:rsidR="00AB18DA" w:rsidRDefault="00AB18DA" w:rsidP="00D04AE6"/>
    <w:p w14:paraId="4744F850" w14:textId="77777777" w:rsidR="00E15D00" w:rsidRDefault="00E15D00" w:rsidP="006E2B97"/>
    <w:p w14:paraId="3BF6F5A5" w14:textId="77777777" w:rsidR="00802D4F" w:rsidRDefault="00802D4F"/>
    <w:p w14:paraId="0C3A99F4" w14:textId="77777777" w:rsidR="00F03DA6" w:rsidRDefault="00F03DA6">
      <w:pPr>
        <w:pStyle w:val="Nadpis"/>
        <w:rPr>
          <w:rStyle w:val="Pokec"/>
        </w:rPr>
      </w:pPr>
      <w:bookmarkStart w:id="39" w:name="_Toc37577735"/>
      <w:bookmarkStart w:id="40" w:name="_Toc88120446"/>
      <w:bookmarkStart w:id="41" w:name="_Toc88120683"/>
      <w:bookmarkStart w:id="42" w:name="_Toc88120895"/>
      <w:bookmarkStart w:id="43" w:name="_Toc88120999"/>
      <w:bookmarkStart w:id="44" w:name="_Toc88121042"/>
      <w:bookmarkStart w:id="45" w:name="_Toc88121179"/>
      <w:bookmarkStart w:id="46" w:name="_Toc88121553"/>
      <w:bookmarkStart w:id="47" w:name="_Toc88121610"/>
      <w:bookmarkStart w:id="48" w:name="_Toc88121748"/>
      <w:bookmarkStart w:id="49" w:name="_Toc88122014"/>
      <w:bookmarkStart w:id="50" w:name="_Toc88124619"/>
      <w:bookmarkStart w:id="51" w:name="_Toc88124656"/>
      <w:bookmarkStart w:id="52" w:name="_Toc88124806"/>
      <w:bookmarkStart w:id="53" w:name="_Toc88125789"/>
      <w:bookmarkStart w:id="54" w:name="_Toc88126309"/>
      <w:bookmarkStart w:id="55" w:name="_Toc88126460"/>
      <w:bookmarkStart w:id="56" w:name="_Toc88126527"/>
      <w:bookmarkStart w:id="57" w:name="_Toc88126556"/>
      <w:bookmarkStart w:id="58" w:name="_Toc88126772"/>
      <w:bookmarkStart w:id="59" w:name="_Toc88126862"/>
      <w:bookmarkStart w:id="60" w:name="_Toc88127103"/>
      <w:bookmarkStart w:id="61" w:name="_Toc88127146"/>
      <w:bookmarkStart w:id="62" w:name="_Toc88128511"/>
      <w:bookmarkStart w:id="63" w:name="_Toc107634153"/>
      <w:bookmarkStart w:id="64" w:name="_Toc107635188"/>
      <w:bookmarkStart w:id="65" w:name="_Toc107635228"/>
      <w:bookmarkStart w:id="66" w:name="_Toc107635245"/>
      <w:bookmarkStart w:id="67" w:name="_Toc61200695"/>
      <w:r>
        <w:lastRenderedPageBreak/>
        <w:t>Seznam použit</w:t>
      </w:r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r w:rsidR="00802D4F">
        <w:t>ýCH INFORMAČNÍCH ZDROJů</w:t>
      </w:r>
      <w:bookmarkEnd w:id="67"/>
    </w:p>
    <w:p w14:paraId="3F30E568" w14:textId="65F62856" w:rsidR="003652EE" w:rsidRDefault="00F03DA6" w:rsidP="003652EE">
      <w:pPr>
        <w:pStyle w:val="Literatura"/>
        <w:jc w:val="left"/>
      </w:pPr>
      <w:bookmarkStart w:id="68" w:name="_Ref94455389"/>
      <w:r>
        <w:t>[</w:t>
      </w:r>
      <w:r w:rsidR="00891DF5">
        <w:fldChar w:fldCharType="begin"/>
      </w:r>
      <w:r w:rsidR="00891DF5">
        <w:instrText xml:space="preserve"> SEQ [ \* ARABIC </w:instrText>
      </w:r>
      <w:r w:rsidR="00891DF5">
        <w:fldChar w:fldCharType="separate"/>
      </w:r>
      <w:r w:rsidR="009C195C">
        <w:rPr>
          <w:noProof/>
        </w:rPr>
        <w:t>1</w:t>
      </w:r>
      <w:r w:rsidR="00891DF5">
        <w:rPr>
          <w:noProof/>
        </w:rPr>
        <w:fldChar w:fldCharType="end"/>
      </w:r>
      <w:bookmarkEnd w:id="68"/>
      <w:r>
        <w:t>]</w:t>
      </w:r>
      <w:r w:rsidR="003652EE">
        <w:tab/>
      </w:r>
      <w:r w:rsidR="003652EE">
        <w:tab/>
        <w:t>BOHMAN, Ludvík. Zákon o pojistné smlouvě. Praha: Linde Praha a. s., 2004. 381 s.  ISBN80-7201-504-4</w:t>
      </w:r>
    </w:p>
    <w:p w14:paraId="51DD905C" w14:textId="77777777" w:rsidR="003652EE" w:rsidRPr="003652EE" w:rsidRDefault="003652EE" w:rsidP="003652EE">
      <w:pPr>
        <w:pStyle w:val="Literatura"/>
        <w:jc w:val="left"/>
        <w:rPr>
          <w:lang w:val="en-US"/>
        </w:rPr>
      </w:pPr>
      <w:r>
        <w:rPr>
          <w:lang w:val="en-US"/>
        </w:rPr>
        <w:t>[2]</w:t>
      </w:r>
      <w:r>
        <w:rPr>
          <w:lang w:val="en-US"/>
        </w:rPr>
        <w:tab/>
      </w:r>
      <w:r>
        <w:rPr>
          <w:lang w:val="en-US"/>
        </w:rPr>
        <w:tab/>
      </w:r>
      <w:r w:rsidRPr="003652EE">
        <w:rPr>
          <w:lang w:val="en-US"/>
        </w:rPr>
        <w:t xml:space="preserve">DUCHÁČKOVÁ, Eva. </w:t>
      </w:r>
      <w:proofErr w:type="spellStart"/>
      <w:r w:rsidRPr="003652EE">
        <w:rPr>
          <w:lang w:val="en-US"/>
        </w:rPr>
        <w:t>Principy</w:t>
      </w:r>
      <w:proofErr w:type="spellEnd"/>
      <w:r w:rsidRPr="003652EE">
        <w:rPr>
          <w:lang w:val="en-US"/>
        </w:rPr>
        <w:t xml:space="preserve"> </w:t>
      </w:r>
      <w:proofErr w:type="spellStart"/>
      <w:r w:rsidRPr="003652EE">
        <w:rPr>
          <w:lang w:val="en-US"/>
        </w:rPr>
        <w:t>pojištění</w:t>
      </w:r>
      <w:proofErr w:type="spellEnd"/>
      <w:r w:rsidRPr="003652EE">
        <w:rPr>
          <w:lang w:val="en-US"/>
        </w:rPr>
        <w:t xml:space="preserve"> a </w:t>
      </w:r>
      <w:proofErr w:type="spellStart"/>
      <w:r w:rsidRPr="003652EE">
        <w:rPr>
          <w:lang w:val="en-US"/>
        </w:rPr>
        <w:t>pojišťovnictví</w:t>
      </w:r>
      <w:proofErr w:type="spellEnd"/>
      <w:r w:rsidRPr="003652EE">
        <w:rPr>
          <w:lang w:val="en-US"/>
        </w:rPr>
        <w:t xml:space="preserve">. </w:t>
      </w:r>
      <w:r>
        <w:rPr>
          <w:lang w:val="en-US"/>
        </w:rPr>
        <w:t>3.</w:t>
      </w:r>
      <w:r w:rsidRPr="003652EE">
        <w:rPr>
          <w:lang w:val="en-US"/>
        </w:rPr>
        <w:t xml:space="preserve"> </w:t>
      </w:r>
      <w:proofErr w:type="spellStart"/>
      <w:r w:rsidRPr="003652EE">
        <w:rPr>
          <w:lang w:val="en-US"/>
        </w:rPr>
        <w:t>aktual</w:t>
      </w:r>
      <w:r>
        <w:rPr>
          <w:lang w:val="en-US"/>
        </w:rPr>
        <w:t>izované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vydání</w:t>
      </w:r>
      <w:proofErr w:type="spellEnd"/>
      <w:r>
        <w:rPr>
          <w:lang w:val="en-US"/>
        </w:rPr>
        <w:t xml:space="preserve">. Praha: </w:t>
      </w:r>
      <w:proofErr w:type="spellStart"/>
      <w:r>
        <w:rPr>
          <w:lang w:val="en-US"/>
        </w:rPr>
        <w:t>Ekopress</w:t>
      </w:r>
      <w:proofErr w:type="spellEnd"/>
      <w:r w:rsidRPr="003652EE">
        <w:rPr>
          <w:lang w:val="en-US"/>
        </w:rPr>
        <w:t xml:space="preserve"> 2009. 224 s. ISBN 978-80-86929-51-4</w:t>
      </w:r>
    </w:p>
    <w:p w14:paraId="3BF8017F" w14:textId="77777777" w:rsidR="003652EE" w:rsidRDefault="003652EE" w:rsidP="003652EE">
      <w:pPr>
        <w:pStyle w:val="Literatura"/>
        <w:jc w:val="left"/>
      </w:pPr>
      <w:r>
        <w:t>[3]</w:t>
      </w:r>
      <w:r>
        <w:tab/>
      </w:r>
      <w:r>
        <w:tab/>
        <w:t xml:space="preserve">KUBALA, Petr. Planetární </w:t>
      </w:r>
      <w:proofErr w:type="spellStart"/>
      <w:proofErr w:type="gramStart"/>
      <w:r>
        <w:t>dvojcata</w:t>
      </w:r>
      <w:proofErr w:type="spellEnd"/>
      <w:r>
        <w:t xml:space="preserve"> - Věda</w:t>
      </w:r>
      <w:proofErr w:type="gramEnd"/>
      <w:r>
        <w:t xml:space="preserve"> a technika (Český rozhlas) [online]. </w:t>
      </w:r>
      <w:r>
        <w:br/>
        <w:t>Č. 2000-2008, poslední revize 19. 3. 2008 [cit. 2008-03-20].</w:t>
      </w:r>
      <w:r>
        <w:br/>
        <w:t>&lt;http://www.rozhlas.cz/veda/</w:t>
      </w:r>
      <w:proofErr w:type="spellStart"/>
      <w:r>
        <w:t>vesmir</w:t>
      </w:r>
      <w:proofErr w:type="spellEnd"/>
      <w:r>
        <w:t>/_zprava/435849&gt;.</w:t>
      </w:r>
      <w:r>
        <w:tab/>
      </w:r>
      <w:r>
        <w:tab/>
      </w:r>
    </w:p>
    <w:p w14:paraId="345E4A71" w14:textId="77777777" w:rsidR="00F03DA6" w:rsidRDefault="003652EE" w:rsidP="003652EE">
      <w:pPr>
        <w:pStyle w:val="Literatura"/>
        <w:jc w:val="left"/>
        <w:rPr>
          <w:bCs/>
        </w:rPr>
      </w:pPr>
      <w:r>
        <w:rPr>
          <w:lang w:val="en-US"/>
        </w:rPr>
        <w:t>[4]</w:t>
      </w:r>
      <w:r>
        <w:tab/>
      </w:r>
      <w:r>
        <w:tab/>
        <w:t xml:space="preserve">KULDOVÁ, O., FLEISCHMANNOVÁ, E. Metodická příručka k technice administrativy </w:t>
      </w:r>
      <w:proofErr w:type="gramStart"/>
      <w:r>
        <w:t>a</w:t>
      </w:r>
      <w:proofErr w:type="gramEnd"/>
      <w:r>
        <w:t xml:space="preserve"> obchodní korespondence. 1.vyd. Praha: Fortuna 1998. 111 s. </w:t>
      </w:r>
      <w:r>
        <w:br/>
        <w:t xml:space="preserve">ISBN 80-7168-574-7. Kapitola 6, Metody nácviku psaní hmatovou metodou, </w:t>
      </w:r>
      <w:r>
        <w:br/>
        <w:t>s. 28-29.</w:t>
      </w:r>
    </w:p>
    <w:p w14:paraId="205A9AB5" w14:textId="77777777" w:rsidR="00802D4F" w:rsidRDefault="003652EE" w:rsidP="003652EE">
      <w:pPr>
        <w:pStyle w:val="Literatura"/>
        <w:jc w:val="left"/>
        <w:rPr>
          <w:bCs/>
        </w:rPr>
      </w:pPr>
      <w:r>
        <w:rPr>
          <w:bCs/>
        </w:rPr>
        <w:t>[5</w:t>
      </w:r>
      <w:r w:rsidR="00802D4F" w:rsidRPr="00896E56">
        <w:rPr>
          <w:bCs/>
        </w:rPr>
        <w:t>]</w:t>
      </w:r>
      <w:r>
        <w:rPr>
          <w:bCs/>
        </w:rPr>
        <w:tab/>
      </w:r>
      <w:r>
        <w:rPr>
          <w:bCs/>
        </w:rPr>
        <w:tab/>
      </w:r>
      <w:r w:rsidRPr="003652EE">
        <w:rPr>
          <w:bCs/>
        </w:rPr>
        <w:t>VLACH, J. JE Temelín a zásobová</w:t>
      </w:r>
      <w:r>
        <w:rPr>
          <w:bCs/>
        </w:rPr>
        <w:t>ní teplem. Energetika, 2001, roč. 51, č</w:t>
      </w:r>
      <w:r w:rsidRPr="003652EE">
        <w:rPr>
          <w:bCs/>
        </w:rPr>
        <w:t xml:space="preserve">. 3, s. </w:t>
      </w:r>
      <w:proofErr w:type="gramStart"/>
      <w:r w:rsidRPr="003652EE">
        <w:rPr>
          <w:bCs/>
        </w:rPr>
        <w:t>84 -85</w:t>
      </w:r>
      <w:proofErr w:type="gramEnd"/>
      <w:r w:rsidRPr="003652EE">
        <w:rPr>
          <w:bCs/>
        </w:rPr>
        <w:t>.</w:t>
      </w:r>
      <w:r>
        <w:rPr>
          <w:bCs/>
        </w:rPr>
        <w:t xml:space="preserve"> </w:t>
      </w:r>
      <w:r w:rsidRPr="003652EE">
        <w:rPr>
          <w:bCs/>
        </w:rPr>
        <w:t>ISSN 0375-8842.</w:t>
      </w:r>
    </w:p>
    <w:p w14:paraId="4EEDDA6F" w14:textId="77777777" w:rsidR="00D054DB" w:rsidRDefault="00D054DB">
      <w:pPr>
        <w:pStyle w:val="Literatura"/>
        <w:rPr>
          <w:bCs/>
        </w:rPr>
      </w:pPr>
    </w:p>
    <w:p w14:paraId="15E1B582" w14:textId="77777777" w:rsidR="00D054DB" w:rsidRPr="001F423D" w:rsidRDefault="00D054DB" w:rsidP="006F4A74">
      <w:pPr>
        <w:numPr>
          <w:ilvl w:val="0"/>
          <w:numId w:val="5"/>
        </w:numPr>
        <w:rPr>
          <w:rStyle w:val="Zdraznnintenzivn"/>
        </w:rPr>
      </w:pPr>
      <w:r w:rsidRPr="001F423D">
        <w:rPr>
          <w:rStyle w:val="Zdraznnintenzivn"/>
        </w:rPr>
        <w:t>musí zahrnovat všechny prameny, knihy, internetové odkazy a další studijní podklady, z nichž jsme č</w:t>
      </w:r>
      <w:r w:rsidR="00676A3A" w:rsidRPr="001F423D">
        <w:rPr>
          <w:rStyle w:val="Zdraznnintenzivn"/>
        </w:rPr>
        <w:t>erpali;</w:t>
      </w:r>
    </w:p>
    <w:p w14:paraId="0EFD0642" w14:textId="77777777" w:rsidR="000F1F8E" w:rsidRPr="001F423D" w:rsidRDefault="00D054DB" w:rsidP="006F4A74">
      <w:pPr>
        <w:numPr>
          <w:ilvl w:val="0"/>
          <w:numId w:val="5"/>
        </w:numPr>
        <w:rPr>
          <w:rStyle w:val="Zdraznnintenzivn"/>
        </w:rPr>
      </w:pPr>
      <w:r w:rsidRPr="001F423D">
        <w:rPr>
          <w:rStyle w:val="Zdraznnintenzivn"/>
        </w:rPr>
        <w:t>kapitola se nečísluje a zde kon</w:t>
      </w:r>
      <w:r w:rsidR="000F1F8E" w:rsidRPr="001F423D">
        <w:rPr>
          <w:rStyle w:val="Zdraznnintenzivn"/>
        </w:rPr>
        <w:t>č</w:t>
      </w:r>
      <w:r w:rsidRPr="001F423D">
        <w:rPr>
          <w:rStyle w:val="Zdraznnintenzivn"/>
        </w:rPr>
        <w:t xml:space="preserve">í </w:t>
      </w:r>
      <w:r w:rsidR="000F1F8E" w:rsidRPr="001F423D">
        <w:rPr>
          <w:rStyle w:val="Zdraznnintenzivn"/>
        </w:rPr>
        <w:t>č</w:t>
      </w:r>
      <w:r w:rsidRPr="001F423D">
        <w:rPr>
          <w:rStyle w:val="Zdraznnintenzivn"/>
        </w:rPr>
        <w:t xml:space="preserve">íslování stránek </w:t>
      </w:r>
      <w:r w:rsidR="00676A3A" w:rsidRPr="001F423D">
        <w:rPr>
          <w:rStyle w:val="Zdraznnintenzivn"/>
        </w:rPr>
        <w:t>práce;</w:t>
      </w:r>
    </w:p>
    <w:p w14:paraId="1BE5D723" w14:textId="77777777" w:rsidR="00D054DB" w:rsidRPr="001F423D" w:rsidRDefault="000F1F8E" w:rsidP="006F4A74">
      <w:pPr>
        <w:numPr>
          <w:ilvl w:val="0"/>
          <w:numId w:val="5"/>
        </w:numPr>
        <w:rPr>
          <w:rStyle w:val="Zdraznnintenzivn"/>
        </w:rPr>
      </w:pPr>
      <w:r w:rsidRPr="001F423D">
        <w:rPr>
          <w:rStyle w:val="Zdraznnintenzivn"/>
        </w:rPr>
        <w:t>j</w:t>
      </w:r>
      <w:r w:rsidR="00D054DB" w:rsidRPr="001F423D">
        <w:rPr>
          <w:rStyle w:val="Zdraznnintenzivn"/>
        </w:rPr>
        <w:t>ednotlivé publikace se uvá</w:t>
      </w:r>
      <w:r w:rsidRPr="001F423D">
        <w:rPr>
          <w:rStyle w:val="Zdraznnintenzivn"/>
        </w:rPr>
        <w:t>dě</w:t>
      </w:r>
      <w:r w:rsidR="00D054DB" w:rsidRPr="001F423D">
        <w:rPr>
          <w:rStyle w:val="Zdraznnintenzivn"/>
        </w:rPr>
        <w:t>jí</w:t>
      </w:r>
      <w:r w:rsidRPr="001F423D">
        <w:rPr>
          <w:rStyle w:val="Zdraznnintenzivn"/>
        </w:rPr>
        <w:t xml:space="preserve"> </w:t>
      </w:r>
      <w:r w:rsidR="00D054DB" w:rsidRPr="001F423D">
        <w:rPr>
          <w:rStyle w:val="Zdraznnintenzivn"/>
        </w:rPr>
        <w:t>v abecedním po</w:t>
      </w:r>
      <w:r w:rsidRPr="001F423D">
        <w:rPr>
          <w:rStyle w:val="Zdraznnintenzivn"/>
        </w:rPr>
        <w:t>ř</w:t>
      </w:r>
      <w:r w:rsidR="00D054DB" w:rsidRPr="001F423D">
        <w:rPr>
          <w:rStyle w:val="Zdraznnintenzivn"/>
        </w:rPr>
        <w:t>adí podle p</w:t>
      </w:r>
      <w:r w:rsidRPr="001F423D">
        <w:rPr>
          <w:rStyle w:val="Zdraznnintenzivn"/>
        </w:rPr>
        <w:t>ř</w:t>
      </w:r>
      <w:r w:rsidR="00D054DB" w:rsidRPr="001F423D">
        <w:rPr>
          <w:rStyle w:val="Zdraznnintenzivn"/>
        </w:rPr>
        <w:t>íjmení autor</w:t>
      </w:r>
      <w:r w:rsidRPr="001F423D">
        <w:rPr>
          <w:rStyle w:val="Zdraznnintenzivn"/>
        </w:rPr>
        <w:t>ů</w:t>
      </w:r>
      <w:r w:rsidR="00D054DB" w:rsidRPr="001F423D">
        <w:rPr>
          <w:rStyle w:val="Zdraznnintenzivn"/>
        </w:rPr>
        <w:t xml:space="preserve"> a iniciál jeho jména, který se píše za </w:t>
      </w:r>
      <w:r w:rsidRPr="001F423D">
        <w:rPr>
          <w:rStyle w:val="Zdraznnintenzivn"/>
        </w:rPr>
        <w:t>čárkou</w:t>
      </w:r>
      <w:r w:rsidR="00676A3A" w:rsidRPr="001F423D">
        <w:rPr>
          <w:rStyle w:val="Zdraznnintenzivn"/>
        </w:rPr>
        <w:t>;</w:t>
      </w:r>
    </w:p>
    <w:p w14:paraId="5B7B264A" w14:textId="77777777" w:rsidR="000F1F8E" w:rsidRPr="001F423D" w:rsidRDefault="000F1F8E" w:rsidP="006F4A74">
      <w:pPr>
        <w:numPr>
          <w:ilvl w:val="0"/>
          <w:numId w:val="5"/>
        </w:numPr>
        <w:rPr>
          <w:rStyle w:val="Zdraznnintenzivn"/>
        </w:rPr>
      </w:pPr>
      <w:r w:rsidRPr="001F423D">
        <w:rPr>
          <w:rStyle w:val="Zdraznnintenzivn"/>
        </w:rPr>
        <w:t>př</w:t>
      </w:r>
      <w:r w:rsidR="00D054DB" w:rsidRPr="001F423D">
        <w:rPr>
          <w:rStyle w:val="Zdraznnintenzivn"/>
        </w:rPr>
        <w:t xml:space="preserve">íjmení </w:t>
      </w:r>
      <w:r w:rsidR="00676A3A" w:rsidRPr="001F423D">
        <w:rPr>
          <w:rStyle w:val="Zdraznnintenzivn"/>
        </w:rPr>
        <w:t>autora se píše velkými písmeny;</w:t>
      </w:r>
    </w:p>
    <w:p w14:paraId="1E78D727" w14:textId="77777777" w:rsidR="000F1F8E" w:rsidRPr="001F423D" w:rsidRDefault="000F1F8E" w:rsidP="006F4A74">
      <w:pPr>
        <w:numPr>
          <w:ilvl w:val="0"/>
          <w:numId w:val="5"/>
        </w:numPr>
        <w:rPr>
          <w:rStyle w:val="Zdraznnintenzivn"/>
        </w:rPr>
      </w:pPr>
      <w:r w:rsidRPr="001F423D">
        <w:rPr>
          <w:rStyle w:val="Zdraznnintenzivn"/>
        </w:rPr>
        <w:t>n</w:t>
      </w:r>
      <w:r w:rsidR="00D054DB" w:rsidRPr="001F423D">
        <w:rPr>
          <w:rStyle w:val="Zdraznnintenzivn"/>
        </w:rPr>
        <w:t>ázev publikace se zvýraz</w:t>
      </w:r>
      <w:r w:rsidRPr="001F423D">
        <w:rPr>
          <w:rStyle w:val="Zdraznnintenzivn"/>
        </w:rPr>
        <w:t>ň</w:t>
      </w:r>
      <w:r w:rsidR="00676A3A" w:rsidRPr="001F423D">
        <w:rPr>
          <w:rStyle w:val="Zdraznnintenzivn"/>
        </w:rPr>
        <w:t>uje kurzívou;</w:t>
      </w:r>
      <w:r w:rsidR="00D054DB" w:rsidRPr="001F423D">
        <w:rPr>
          <w:rStyle w:val="Zdraznnintenzivn"/>
        </w:rPr>
        <w:t xml:space="preserve"> </w:t>
      </w:r>
    </w:p>
    <w:p w14:paraId="1CE2A6B9" w14:textId="77777777" w:rsidR="00D054DB" w:rsidRPr="001F423D" w:rsidRDefault="000F1F8E" w:rsidP="006F4A74">
      <w:pPr>
        <w:numPr>
          <w:ilvl w:val="0"/>
          <w:numId w:val="5"/>
        </w:numPr>
        <w:rPr>
          <w:rStyle w:val="Zdraznnintenzivn"/>
        </w:rPr>
      </w:pPr>
      <w:r w:rsidRPr="001F423D">
        <w:rPr>
          <w:rStyle w:val="Zdraznnintenzivn"/>
        </w:rPr>
        <w:t>j</w:t>
      </w:r>
      <w:r w:rsidR="00D054DB" w:rsidRPr="001F423D">
        <w:rPr>
          <w:rStyle w:val="Zdraznnintenzivn"/>
        </w:rPr>
        <w:t>estliže</w:t>
      </w:r>
      <w:r w:rsidRPr="001F423D">
        <w:rPr>
          <w:rStyle w:val="Zdraznnintenzivn"/>
        </w:rPr>
        <w:t xml:space="preserve"> </w:t>
      </w:r>
      <w:r w:rsidR="00D054DB" w:rsidRPr="001F423D">
        <w:rPr>
          <w:rStyle w:val="Zdraznnintenzivn"/>
        </w:rPr>
        <w:t>jsou uvedeni více než t</w:t>
      </w:r>
      <w:r w:rsidRPr="001F423D">
        <w:rPr>
          <w:rStyle w:val="Zdraznnintenzivn"/>
        </w:rPr>
        <w:t>ři</w:t>
      </w:r>
      <w:r w:rsidR="00D054DB" w:rsidRPr="001F423D">
        <w:rPr>
          <w:rStyle w:val="Zdraznnintenzivn"/>
        </w:rPr>
        <w:t xml:space="preserve"> auto</w:t>
      </w:r>
      <w:r w:rsidRPr="001F423D">
        <w:rPr>
          <w:rStyle w:val="Zdraznnintenzivn"/>
        </w:rPr>
        <w:t>ř</w:t>
      </w:r>
      <w:r w:rsidR="00D054DB" w:rsidRPr="001F423D">
        <w:rPr>
          <w:rStyle w:val="Zdraznnintenzivn"/>
        </w:rPr>
        <w:t>i, je možné vypsat hlavního autora s poznámkou „a kol.</w:t>
      </w:r>
      <w:proofErr w:type="gramStart"/>
      <w:r w:rsidR="00D054DB" w:rsidRPr="001F423D">
        <w:rPr>
          <w:rStyle w:val="Zdraznnintenzivn"/>
        </w:rPr>
        <w:t>“</w:t>
      </w:r>
      <w:r w:rsidRPr="001F423D">
        <w:rPr>
          <w:rStyle w:val="Zdraznnintenzivn"/>
        </w:rPr>
        <w:t>(</w:t>
      </w:r>
      <w:proofErr w:type="gramEnd"/>
      <w:r w:rsidRPr="001F423D">
        <w:rPr>
          <w:rStyle w:val="Zdraznnintenzivn"/>
        </w:rPr>
        <w:t>a kolektiv)</w:t>
      </w:r>
      <w:r w:rsidR="00676A3A" w:rsidRPr="001F423D">
        <w:rPr>
          <w:rStyle w:val="Zdraznnintenzivn"/>
        </w:rPr>
        <w:t>.</w:t>
      </w:r>
    </w:p>
    <w:p w14:paraId="3E22B97C" w14:textId="77777777" w:rsidR="000F1F8E" w:rsidRPr="001F423D" w:rsidRDefault="000F1F8E">
      <w:pPr>
        <w:pStyle w:val="Nadpis"/>
        <w:rPr>
          <w:rStyle w:val="Zdraznnintenzivn"/>
        </w:rPr>
        <w:sectPr w:rsidR="000F1F8E" w:rsidRPr="001F423D" w:rsidSect="00FE5C6E">
          <w:headerReference w:type="default" r:id="rId22"/>
          <w:footerReference w:type="default" r:id="rId23"/>
          <w:type w:val="continuous"/>
          <w:pgSz w:w="11907" w:h="16840" w:code="9"/>
          <w:pgMar w:top="1701" w:right="1134" w:bottom="1134" w:left="567" w:header="851" w:footer="709" w:gutter="851"/>
          <w:cols w:space="708"/>
        </w:sectPr>
      </w:pPr>
      <w:bookmarkStart w:id="69" w:name="_Toc37577739"/>
      <w:bookmarkStart w:id="70" w:name="_Toc88120450"/>
      <w:bookmarkStart w:id="71" w:name="_Toc88120687"/>
      <w:bookmarkStart w:id="72" w:name="_Toc88120899"/>
      <w:bookmarkStart w:id="73" w:name="_Toc88121003"/>
      <w:bookmarkStart w:id="74" w:name="_Toc88121046"/>
      <w:bookmarkStart w:id="75" w:name="_Toc88121183"/>
      <w:bookmarkStart w:id="76" w:name="_Toc88121557"/>
      <w:bookmarkStart w:id="77" w:name="_Toc88121614"/>
      <w:bookmarkStart w:id="78" w:name="_Toc88121752"/>
      <w:bookmarkStart w:id="79" w:name="_Toc88122018"/>
      <w:bookmarkStart w:id="80" w:name="_Toc88124623"/>
      <w:bookmarkStart w:id="81" w:name="_Toc88124660"/>
      <w:bookmarkStart w:id="82" w:name="_Toc88124810"/>
      <w:bookmarkStart w:id="83" w:name="_Toc88125793"/>
      <w:bookmarkStart w:id="84" w:name="_Toc88126313"/>
      <w:bookmarkStart w:id="85" w:name="_Toc88126464"/>
      <w:bookmarkStart w:id="86" w:name="_Toc88126531"/>
      <w:bookmarkStart w:id="87" w:name="_Toc88126560"/>
      <w:bookmarkStart w:id="88" w:name="_Toc88126776"/>
      <w:bookmarkStart w:id="89" w:name="_Toc88126866"/>
      <w:bookmarkStart w:id="90" w:name="_Toc88127107"/>
      <w:bookmarkStart w:id="91" w:name="_Toc88127150"/>
      <w:bookmarkStart w:id="92" w:name="_Toc88128515"/>
      <w:bookmarkStart w:id="93" w:name="_Toc107634157"/>
      <w:bookmarkStart w:id="94" w:name="_Toc107635192"/>
      <w:bookmarkStart w:id="95" w:name="_Toc107635232"/>
      <w:bookmarkStart w:id="96" w:name="_Toc107635249"/>
    </w:p>
    <w:p w14:paraId="55329F50" w14:textId="77777777" w:rsidR="00F03DA6" w:rsidRDefault="00F94A83">
      <w:pPr>
        <w:pStyle w:val="Nadpis"/>
      </w:pPr>
      <w:bookmarkStart w:id="97" w:name="_Toc61200696"/>
      <w:r>
        <w:lastRenderedPageBreak/>
        <w:t>Seznam p</w:t>
      </w:r>
      <w:r w:rsidR="00F03DA6">
        <w:t>říloh</w:t>
      </w:r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</w:p>
    <w:p w14:paraId="1216B507" w14:textId="77777777" w:rsidR="00855A83" w:rsidRDefault="00855A83" w:rsidP="00855A83">
      <w:r>
        <w:t>č. 1 Titulní list</w:t>
      </w:r>
    </w:p>
    <w:p w14:paraId="0C2B95C7" w14:textId="77777777" w:rsidR="00855A83" w:rsidRDefault="00855A83" w:rsidP="00855A83">
      <w:r>
        <w:t>č. 2 Čestné prohlášení</w:t>
      </w:r>
    </w:p>
    <w:p w14:paraId="7F1DAAA9" w14:textId="77777777" w:rsidR="00855A83" w:rsidRDefault="00855A83" w:rsidP="00855A83">
      <w:r>
        <w:t>č. 3 Poděkování</w:t>
      </w:r>
    </w:p>
    <w:p w14:paraId="30291E84" w14:textId="77777777" w:rsidR="00855A83" w:rsidRDefault="00855A83" w:rsidP="00F94A83">
      <w:pPr>
        <w:rPr>
          <w:i/>
          <w:lang w:val="en-US"/>
        </w:rPr>
      </w:pPr>
    </w:p>
    <w:p w14:paraId="34847104" w14:textId="77777777" w:rsidR="00F94A83" w:rsidRPr="001F423D" w:rsidRDefault="00F94A83" w:rsidP="00F94A83">
      <w:pPr>
        <w:rPr>
          <w:rStyle w:val="Zdraznnintenzivn"/>
        </w:rPr>
      </w:pPr>
      <w:r w:rsidRPr="001F423D">
        <w:rPr>
          <w:rStyle w:val="Zdraznnintenzivn"/>
        </w:rPr>
        <w:t>Nepovinná část – pokud nemáte žádné přílohy ke své práci, tuto část odstraňte!</w:t>
      </w:r>
    </w:p>
    <w:p w14:paraId="57F06FBB" w14:textId="77777777" w:rsidR="00F94A83" w:rsidRPr="001F423D" w:rsidRDefault="00F94A83" w:rsidP="006F4A74">
      <w:pPr>
        <w:numPr>
          <w:ilvl w:val="0"/>
          <w:numId w:val="5"/>
        </w:numPr>
        <w:rPr>
          <w:rStyle w:val="Zdraznnintenzivn"/>
        </w:rPr>
      </w:pPr>
      <w:r w:rsidRPr="001F423D">
        <w:rPr>
          <w:rStyle w:val="Zdraznnintenzivn"/>
        </w:rPr>
        <w:t xml:space="preserve">Přílohy se zařazují na konec práce. </w:t>
      </w:r>
    </w:p>
    <w:p w14:paraId="3DFB4B80" w14:textId="77777777" w:rsidR="00F94A83" w:rsidRPr="001F423D" w:rsidRDefault="00F94A83" w:rsidP="006F4A74">
      <w:pPr>
        <w:numPr>
          <w:ilvl w:val="0"/>
          <w:numId w:val="5"/>
        </w:numPr>
        <w:rPr>
          <w:rStyle w:val="Zdraznnintenzivn"/>
        </w:rPr>
      </w:pPr>
      <w:r w:rsidRPr="001F423D">
        <w:rPr>
          <w:rStyle w:val="Zdraznnintenzivn"/>
        </w:rPr>
        <w:t>Jsou to texty, obrázky, grafy, tabulky, které by přímo v textu byly zbytečně detailní, ale mají být po ruce k dokreslení východisek i výsledku řešení.</w:t>
      </w:r>
    </w:p>
    <w:p w14:paraId="6C8C3CEC" w14:textId="77777777" w:rsidR="00F94A83" w:rsidRPr="001F423D" w:rsidRDefault="00F94A83" w:rsidP="006F4A74">
      <w:pPr>
        <w:numPr>
          <w:ilvl w:val="0"/>
          <w:numId w:val="5"/>
        </w:numPr>
        <w:rPr>
          <w:rStyle w:val="Zdraznnintenzivn"/>
        </w:rPr>
      </w:pPr>
      <w:r w:rsidRPr="001F423D">
        <w:rPr>
          <w:rStyle w:val="Zdraznnintenzivn"/>
        </w:rPr>
        <w:t xml:space="preserve">Jsou číslovány a v textu se na ně může odkazovat. </w:t>
      </w:r>
    </w:p>
    <w:p w14:paraId="5B0A1841" w14:textId="77777777" w:rsidR="00F94A83" w:rsidRPr="001F423D" w:rsidRDefault="00F94A83" w:rsidP="006F4A74">
      <w:pPr>
        <w:numPr>
          <w:ilvl w:val="0"/>
          <w:numId w:val="5"/>
        </w:numPr>
        <w:rPr>
          <w:rStyle w:val="Zdraznnintenzivn"/>
        </w:rPr>
      </w:pPr>
      <w:r w:rsidRPr="001F423D">
        <w:rPr>
          <w:rStyle w:val="Zdraznnintenzivn"/>
        </w:rPr>
        <w:t>Před první přílohu se umisťuje seznam příloh.</w:t>
      </w:r>
    </w:p>
    <w:p w14:paraId="2D514C75" w14:textId="77777777" w:rsidR="00F94A83" w:rsidRPr="001F423D" w:rsidRDefault="00F94A83" w:rsidP="006F4A74">
      <w:pPr>
        <w:numPr>
          <w:ilvl w:val="0"/>
          <w:numId w:val="5"/>
        </w:numPr>
        <w:rPr>
          <w:rStyle w:val="Zdraznnintenzivn"/>
        </w:rPr>
      </w:pPr>
      <w:r w:rsidRPr="001F423D">
        <w:rPr>
          <w:rStyle w:val="Zdraznnintenzivn"/>
        </w:rPr>
        <w:t xml:space="preserve">Každá příloha je označena číslem - např. Tabulka </w:t>
      </w:r>
      <w:proofErr w:type="gramStart"/>
      <w:r w:rsidRPr="001F423D">
        <w:rPr>
          <w:rStyle w:val="Zdraznnintenzivn"/>
        </w:rPr>
        <w:t>č..</w:t>
      </w:r>
      <w:proofErr w:type="gramEnd"/>
      <w:r w:rsidRPr="001F423D">
        <w:rPr>
          <w:rStyle w:val="Zdraznnintenzivn"/>
        </w:rPr>
        <w:t xml:space="preserve"> 1, Schéma č. 2, Obrázek č. 3.</w:t>
      </w:r>
    </w:p>
    <w:p w14:paraId="22EEEBFD" w14:textId="77777777" w:rsidR="00F94A83" w:rsidRPr="001F423D" w:rsidRDefault="00F94A83" w:rsidP="006F4A74">
      <w:pPr>
        <w:numPr>
          <w:ilvl w:val="0"/>
          <w:numId w:val="5"/>
        </w:numPr>
        <w:rPr>
          <w:rStyle w:val="Zdraznnintenzivn"/>
        </w:rPr>
      </w:pPr>
      <w:r w:rsidRPr="001F423D">
        <w:rPr>
          <w:rStyle w:val="Zdraznnintenzivn"/>
        </w:rPr>
        <w:t>Každá tabulka by měla mít i vlastní název, který stručně vystihuje její obsah.</w:t>
      </w:r>
    </w:p>
    <w:p w14:paraId="42E00753" w14:textId="77777777" w:rsidR="00F94A83" w:rsidRPr="001F423D" w:rsidRDefault="00F94A83" w:rsidP="006F4A74">
      <w:pPr>
        <w:numPr>
          <w:ilvl w:val="0"/>
          <w:numId w:val="5"/>
        </w:numPr>
        <w:rPr>
          <w:rStyle w:val="Zdraznnintenzivn"/>
        </w:rPr>
      </w:pPr>
      <w:r w:rsidRPr="001F423D">
        <w:rPr>
          <w:rStyle w:val="Zdraznnintenzivn"/>
        </w:rPr>
        <w:t>(Tabulka č. 1 Zakázky stavebních prací v roce 2009-2010).</w:t>
      </w:r>
    </w:p>
    <w:p w14:paraId="2785E0C2" w14:textId="77777777" w:rsidR="00F94A83" w:rsidRPr="001F423D" w:rsidRDefault="00F94A83" w:rsidP="006F4A74">
      <w:pPr>
        <w:numPr>
          <w:ilvl w:val="0"/>
          <w:numId w:val="5"/>
        </w:numPr>
        <w:rPr>
          <w:rStyle w:val="Zdraznnintenzivn"/>
        </w:rPr>
      </w:pPr>
      <w:r w:rsidRPr="001F423D">
        <w:rPr>
          <w:rStyle w:val="Zdraznnintenzivn"/>
        </w:rPr>
        <w:t>Pokud je z tabulky vytvořen graf, umístíme jej na stejné stránce jako tabulku.</w:t>
      </w:r>
    </w:p>
    <w:p w14:paraId="560C31A4" w14:textId="77777777" w:rsidR="00294C06" w:rsidRPr="001D39EF" w:rsidRDefault="00F94A83" w:rsidP="001D39EF">
      <w:pPr>
        <w:rPr>
          <w:b/>
          <w:sz w:val="28"/>
          <w:szCs w:val="28"/>
        </w:rPr>
      </w:pPr>
      <w:r w:rsidRPr="001F423D">
        <w:rPr>
          <w:rStyle w:val="Zdraznnintenzivn"/>
        </w:rPr>
        <w:br w:type="page"/>
      </w:r>
      <w:r w:rsidR="001D39EF" w:rsidRPr="001D39EF">
        <w:rPr>
          <w:b/>
          <w:sz w:val="28"/>
          <w:szCs w:val="28"/>
        </w:rPr>
        <w:lastRenderedPageBreak/>
        <w:t>Příloha č.</w:t>
      </w:r>
      <w:r w:rsidR="00F03DA6" w:rsidRPr="001D39EF">
        <w:rPr>
          <w:b/>
          <w:sz w:val="28"/>
          <w:szCs w:val="28"/>
        </w:rPr>
        <w:t xml:space="preserve"> </w:t>
      </w:r>
      <w:r w:rsidR="001D39EF" w:rsidRPr="001D39EF">
        <w:rPr>
          <w:b/>
          <w:sz w:val="28"/>
          <w:szCs w:val="28"/>
        </w:rPr>
        <w:t>1</w:t>
      </w:r>
      <w:r w:rsidR="00F03DA6" w:rsidRPr="001D39EF">
        <w:rPr>
          <w:b/>
          <w:sz w:val="28"/>
          <w:szCs w:val="28"/>
        </w:rPr>
        <w:t xml:space="preserve">: </w:t>
      </w:r>
      <w:r w:rsidR="001D39EF">
        <w:rPr>
          <w:b/>
          <w:sz w:val="28"/>
          <w:szCs w:val="28"/>
        </w:rPr>
        <w:t>Titulní list</w:t>
      </w:r>
      <w:r w:rsidR="00F03DA6" w:rsidRPr="001D39EF">
        <w:rPr>
          <w:b/>
          <w:sz w:val="28"/>
          <w:szCs w:val="28"/>
        </w:rPr>
        <w:t xml:space="preserve"> </w:t>
      </w:r>
    </w:p>
    <w:p w14:paraId="2CD93F24" w14:textId="77777777" w:rsidR="001B6F92" w:rsidRPr="008471FB" w:rsidRDefault="001B6F92" w:rsidP="00F94A83">
      <w:pPr>
        <w:ind w:left="720"/>
        <w:rPr>
          <w:i/>
        </w:rPr>
      </w:pPr>
    </w:p>
    <w:sectPr w:rsidR="001B6F92" w:rsidRPr="008471FB" w:rsidSect="000F1F8E">
      <w:headerReference w:type="default" r:id="rId24"/>
      <w:footerReference w:type="default" r:id="rId25"/>
      <w:pgSz w:w="11907" w:h="16840" w:code="9"/>
      <w:pgMar w:top="1701" w:right="1134" w:bottom="1134" w:left="1134" w:header="851" w:footer="709" w:gutter="85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F18294" w14:textId="77777777" w:rsidR="00891DF5" w:rsidRDefault="00891DF5">
      <w:r>
        <w:separator/>
      </w:r>
    </w:p>
    <w:p w14:paraId="5A2B67E4" w14:textId="77777777" w:rsidR="00891DF5" w:rsidRDefault="00891DF5"/>
  </w:endnote>
  <w:endnote w:type="continuationSeparator" w:id="0">
    <w:p w14:paraId="296CDCB4" w14:textId="77777777" w:rsidR="00891DF5" w:rsidRDefault="00891DF5">
      <w:r>
        <w:continuationSeparator/>
      </w:r>
    </w:p>
    <w:p w14:paraId="505BB33E" w14:textId="77777777" w:rsidR="00891DF5" w:rsidRDefault="00891D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F32DE7" w14:textId="77777777" w:rsidR="008471FB" w:rsidRDefault="008471FB">
    <w:pPr>
      <w:pStyle w:val="Zpat"/>
      <w:jc w:val="center"/>
    </w:pPr>
  </w:p>
  <w:p w14:paraId="5B34C272" w14:textId="77777777" w:rsidR="008471FB" w:rsidRDefault="008471FB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893797" w14:textId="77777777" w:rsidR="008471FB" w:rsidRPr="00FF6F58" w:rsidRDefault="008471FB" w:rsidP="00FF6F58">
    <w:pPr>
      <w:pStyle w:val="Zpat"/>
      <w:spacing w:before="120" w:after="0" w:line="240" w:lineRule="auto"/>
      <w:jc w:val="center"/>
      <w:rPr>
        <w:b/>
      </w:rPr>
    </w:pPr>
    <w:r w:rsidRPr="00FF6F58">
      <w:rPr>
        <w:b/>
      </w:rPr>
      <w:fldChar w:fldCharType="begin"/>
    </w:r>
    <w:r w:rsidRPr="00FF6F58">
      <w:rPr>
        <w:b/>
      </w:rPr>
      <w:instrText>PAGE   \* MERGEFORMAT</w:instrText>
    </w:r>
    <w:r w:rsidRPr="00FF6F58">
      <w:rPr>
        <w:b/>
      </w:rPr>
      <w:fldChar w:fldCharType="separate"/>
    </w:r>
    <w:r w:rsidR="00D967BB">
      <w:rPr>
        <w:b/>
        <w:noProof/>
      </w:rPr>
      <w:t>11</w:t>
    </w:r>
    <w:r w:rsidRPr="00FF6F58">
      <w:rPr>
        <w:b/>
      </w:rPr>
      <w:fldChar w:fldCharType="end"/>
    </w:r>
  </w:p>
  <w:p w14:paraId="0526601E" w14:textId="77777777" w:rsidR="008471FB" w:rsidRDefault="008471FB">
    <w:pPr>
      <w:pStyle w:val="Zpa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62B8C0" w14:textId="77777777" w:rsidR="00FF6F58" w:rsidRDefault="00FF6F58">
    <w:pPr>
      <w:pStyle w:val="Zpat"/>
      <w:jc w:val="center"/>
    </w:pPr>
  </w:p>
  <w:p w14:paraId="1E56693E" w14:textId="77777777" w:rsidR="00FF6F58" w:rsidRDefault="00FF6F58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977D11" w14:textId="77777777" w:rsidR="00891DF5" w:rsidRDefault="00891DF5">
      <w:r>
        <w:separator/>
      </w:r>
    </w:p>
    <w:p w14:paraId="09A5DFBA" w14:textId="77777777" w:rsidR="00891DF5" w:rsidRDefault="00891DF5"/>
  </w:footnote>
  <w:footnote w:type="continuationSeparator" w:id="0">
    <w:p w14:paraId="6A32085F" w14:textId="77777777" w:rsidR="00891DF5" w:rsidRDefault="00891DF5">
      <w:r>
        <w:continuationSeparator/>
      </w:r>
    </w:p>
    <w:p w14:paraId="1C7817AE" w14:textId="77777777" w:rsidR="00891DF5" w:rsidRDefault="00891D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59EA44" w14:textId="77777777" w:rsidR="00657ACD" w:rsidRDefault="00657ACD" w:rsidP="00DB42AE">
    <w:pPr>
      <w:pStyle w:val="Zhlav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1567AB" w14:textId="77777777" w:rsidR="00657ACD" w:rsidRDefault="00D054DB" w:rsidP="00D054DB">
    <w:pPr>
      <w:pStyle w:val="Zkladntext"/>
      <w:pBdr>
        <w:bottom w:val="single" w:sz="4" w:space="1" w:color="auto"/>
      </w:pBdr>
      <w:tabs>
        <w:tab w:val="right" w:pos="8788"/>
      </w:tabs>
      <w:jc w:val="left"/>
    </w:pPr>
    <w:r w:rsidRPr="000F1F8E">
      <w:rPr>
        <w:b w:val="0"/>
        <w:sz w:val="20"/>
        <w:szCs w:val="20"/>
      </w:rPr>
      <w:t xml:space="preserve">Závěrečná studijní práce, Jméno Příjmení, </w:t>
    </w:r>
    <w:r w:rsidR="000F1F8E" w:rsidRPr="000F1F8E">
      <w:rPr>
        <w:b w:val="0"/>
        <w:sz w:val="20"/>
        <w:szCs w:val="20"/>
      </w:rPr>
      <w:t>IT4, 201</w:t>
    </w:r>
    <w:r w:rsidR="001F423D">
      <w:rPr>
        <w:b w:val="0"/>
        <w:sz w:val="20"/>
        <w:szCs w:val="20"/>
      </w:rPr>
      <w:t>6</w:t>
    </w:r>
    <w:r w:rsidR="000F1F8E" w:rsidRPr="000F1F8E">
      <w:rPr>
        <w:b w:val="0"/>
        <w:sz w:val="20"/>
        <w:szCs w:val="20"/>
      </w:rPr>
      <w:t>/201</w:t>
    </w:r>
    <w:r w:rsidR="001F423D">
      <w:rPr>
        <w:b w:val="0"/>
        <w:sz w:val="20"/>
        <w:szCs w:val="20"/>
      </w:rPr>
      <w:t>7</w: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823F20" w14:textId="77777777" w:rsidR="000F1F8E" w:rsidRPr="000F1F8E" w:rsidRDefault="000F1F8E" w:rsidP="000F1F8E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1E759C"/>
    <w:multiLevelType w:val="multilevel"/>
    <w:tmpl w:val="D2C0A016"/>
    <w:lvl w:ilvl="0">
      <w:start w:val="1"/>
      <w:numFmt w:val="decimal"/>
      <w:pStyle w:val="Nadpis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Nadpis2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pStyle w:val="Nadpis3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  <w:i w:val="0"/>
        <w:iCs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" w15:restartNumberingAfterBreak="0">
    <w:nsid w:val="138D32CC"/>
    <w:multiLevelType w:val="hybridMultilevel"/>
    <w:tmpl w:val="0D3289E4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FF64E77"/>
    <w:multiLevelType w:val="multilevel"/>
    <w:tmpl w:val="EAD0EA8C"/>
    <w:styleLink w:val="111111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284"/>
        </w:tabs>
        <w:ind w:left="57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3" w15:restartNumberingAfterBreak="0">
    <w:nsid w:val="25C83337"/>
    <w:multiLevelType w:val="hybridMultilevel"/>
    <w:tmpl w:val="CA56C264"/>
    <w:lvl w:ilvl="0" w:tplc="1AA0EB08">
      <w:start w:val="1"/>
      <w:numFmt w:val="upperRoman"/>
      <w:pStyle w:val="Obsah1"/>
      <w:lvlText w:val="%1"/>
      <w:lvlJc w:val="left"/>
      <w:pPr>
        <w:tabs>
          <w:tab w:val="num" w:pos="720"/>
        </w:tabs>
        <w:ind w:left="180" w:hanging="180"/>
      </w:pPr>
      <w:rPr>
        <w:rFonts w:hint="default"/>
        <w:b/>
        <w:i w:val="0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9D75743"/>
    <w:multiLevelType w:val="hybridMultilevel"/>
    <w:tmpl w:val="F3D83C82"/>
    <w:lvl w:ilvl="0" w:tplc="0405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39A52B9A"/>
    <w:multiLevelType w:val="hybridMultilevel"/>
    <w:tmpl w:val="7F5676AE"/>
    <w:lvl w:ilvl="0" w:tplc="B2D6293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F30352"/>
    <w:multiLevelType w:val="hybridMultilevel"/>
    <w:tmpl w:val="69741224"/>
    <w:lvl w:ilvl="0" w:tplc="AA4EFD1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D32335"/>
    <w:multiLevelType w:val="hybridMultilevel"/>
    <w:tmpl w:val="A92A2B3C"/>
    <w:lvl w:ilvl="0" w:tplc="0405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74DF61B9"/>
    <w:multiLevelType w:val="hybridMultilevel"/>
    <w:tmpl w:val="EAA2FCBE"/>
    <w:lvl w:ilvl="0" w:tplc="A10A71A2">
      <w:start w:val="1"/>
      <w:numFmt w:val="upperRoman"/>
      <w:pStyle w:val="st-slice"/>
      <w:lvlText w:val="%1.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BCF01FF"/>
    <w:multiLevelType w:val="hybridMultilevel"/>
    <w:tmpl w:val="644C34D2"/>
    <w:lvl w:ilvl="0" w:tplc="69C8858E">
      <w:start w:val="1"/>
      <w:numFmt w:val="decimal"/>
      <w:pStyle w:val="Program"/>
      <w:lvlText w:val="%1"/>
      <w:lvlJc w:val="right"/>
      <w:pPr>
        <w:tabs>
          <w:tab w:val="num" w:pos="567"/>
        </w:tabs>
        <w:ind w:left="567" w:hanging="142"/>
      </w:pPr>
      <w:rPr>
        <w:rFonts w:hint="default"/>
        <w:b w:val="0"/>
        <w:i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9"/>
  </w:num>
  <w:num w:numId="2">
    <w:abstractNumId w:val="0"/>
  </w:num>
  <w:num w:numId="3">
    <w:abstractNumId w:val="3"/>
  </w:num>
  <w:num w:numId="4">
    <w:abstractNumId w:val="8"/>
  </w:num>
  <w:num w:numId="5">
    <w:abstractNumId w:val="5"/>
  </w:num>
  <w:num w:numId="6">
    <w:abstractNumId w:val="6"/>
  </w:num>
  <w:num w:numId="7">
    <w:abstractNumId w:val="2"/>
  </w:num>
  <w:num w:numId="8">
    <w:abstractNumId w:val="7"/>
  </w:num>
  <w:num w:numId="9">
    <w:abstractNumId w:val="1"/>
  </w:num>
  <w:num w:numId="10">
    <w:abstractNumId w:val="4"/>
  </w:num>
  <w:num w:numId="11">
    <w:abstractNumId w:val="0"/>
  </w:num>
  <w:num w:numId="12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attachedTemplate r:id="rId1"/>
  <w:defaultTabStop w:val="709"/>
  <w:autoHyphenation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6A8"/>
    <w:rsid w:val="000236A1"/>
    <w:rsid w:val="00036567"/>
    <w:rsid w:val="00037D87"/>
    <w:rsid w:val="000413E3"/>
    <w:rsid w:val="0004251A"/>
    <w:rsid w:val="00042B7E"/>
    <w:rsid w:val="00046525"/>
    <w:rsid w:val="00047AFE"/>
    <w:rsid w:val="00053053"/>
    <w:rsid w:val="00055845"/>
    <w:rsid w:val="00057628"/>
    <w:rsid w:val="00061816"/>
    <w:rsid w:val="00065FB9"/>
    <w:rsid w:val="00070217"/>
    <w:rsid w:val="00071ADE"/>
    <w:rsid w:val="00077231"/>
    <w:rsid w:val="00081C11"/>
    <w:rsid w:val="00083D2D"/>
    <w:rsid w:val="00085029"/>
    <w:rsid w:val="00093D8D"/>
    <w:rsid w:val="000A3610"/>
    <w:rsid w:val="000B0B27"/>
    <w:rsid w:val="000B2AAF"/>
    <w:rsid w:val="000B40C6"/>
    <w:rsid w:val="000B7BA5"/>
    <w:rsid w:val="000C01E3"/>
    <w:rsid w:val="000F1F8E"/>
    <w:rsid w:val="000F400B"/>
    <w:rsid w:val="000F4B27"/>
    <w:rsid w:val="000F5ED1"/>
    <w:rsid w:val="000F5F9A"/>
    <w:rsid w:val="00103340"/>
    <w:rsid w:val="001056DB"/>
    <w:rsid w:val="00106D4A"/>
    <w:rsid w:val="0011074A"/>
    <w:rsid w:val="001117A0"/>
    <w:rsid w:val="00122602"/>
    <w:rsid w:val="0012399F"/>
    <w:rsid w:val="00123FC1"/>
    <w:rsid w:val="00125206"/>
    <w:rsid w:val="00131D49"/>
    <w:rsid w:val="00133405"/>
    <w:rsid w:val="00137BB1"/>
    <w:rsid w:val="00145B11"/>
    <w:rsid w:val="00157365"/>
    <w:rsid w:val="001676A8"/>
    <w:rsid w:val="00167C14"/>
    <w:rsid w:val="00171315"/>
    <w:rsid w:val="00171FCE"/>
    <w:rsid w:val="00176A0D"/>
    <w:rsid w:val="00177551"/>
    <w:rsid w:val="00177722"/>
    <w:rsid w:val="0018016C"/>
    <w:rsid w:val="001930FA"/>
    <w:rsid w:val="001A3ECF"/>
    <w:rsid w:val="001A7696"/>
    <w:rsid w:val="001B0B56"/>
    <w:rsid w:val="001B32B0"/>
    <w:rsid w:val="001B6F92"/>
    <w:rsid w:val="001C2766"/>
    <w:rsid w:val="001D39EF"/>
    <w:rsid w:val="001D6C1E"/>
    <w:rsid w:val="001D7173"/>
    <w:rsid w:val="001E0A0B"/>
    <w:rsid w:val="001E35EB"/>
    <w:rsid w:val="001E69C1"/>
    <w:rsid w:val="001E7A1B"/>
    <w:rsid w:val="001F423D"/>
    <w:rsid w:val="002042A0"/>
    <w:rsid w:val="00205FD0"/>
    <w:rsid w:val="002124E4"/>
    <w:rsid w:val="00220AD5"/>
    <w:rsid w:val="00220FAD"/>
    <w:rsid w:val="00225824"/>
    <w:rsid w:val="00227083"/>
    <w:rsid w:val="0022786A"/>
    <w:rsid w:val="002303FE"/>
    <w:rsid w:val="00230592"/>
    <w:rsid w:val="00230768"/>
    <w:rsid w:val="00240479"/>
    <w:rsid w:val="00253E6B"/>
    <w:rsid w:val="00260829"/>
    <w:rsid w:val="00264AFB"/>
    <w:rsid w:val="00267BEA"/>
    <w:rsid w:val="00267F9D"/>
    <w:rsid w:val="0027266C"/>
    <w:rsid w:val="002733D6"/>
    <w:rsid w:val="00276155"/>
    <w:rsid w:val="002810D2"/>
    <w:rsid w:val="00281F08"/>
    <w:rsid w:val="00286700"/>
    <w:rsid w:val="002907FD"/>
    <w:rsid w:val="00294C06"/>
    <w:rsid w:val="002952B5"/>
    <w:rsid w:val="002968C5"/>
    <w:rsid w:val="002A427D"/>
    <w:rsid w:val="002A592B"/>
    <w:rsid w:val="002A5F37"/>
    <w:rsid w:val="002C087B"/>
    <w:rsid w:val="002C25BB"/>
    <w:rsid w:val="002C5826"/>
    <w:rsid w:val="002D16EC"/>
    <w:rsid w:val="002D319C"/>
    <w:rsid w:val="002D7560"/>
    <w:rsid w:val="002E7766"/>
    <w:rsid w:val="002F05DB"/>
    <w:rsid w:val="002F09DF"/>
    <w:rsid w:val="002F3109"/>
    <w:rsid w:val="002F6191"/>
    <w:rsid w:val="0030497D"/>
    <w:rsid w:val="00306B13"/>
    <w:rsid w:val="003111E7"/>
    <w:rsid w:val="003119BB"/>
    <w:rsid w:val="0031455B"/>
    <w:rsid w:val="003162DC"/>
    <w:rsid w:val="00320CEC"/>
    <w:rsid w:val="00331AC0"/>
    <w:rsid w:val="00334127"/>
    <w:rsid w:val="00334454"/>
    <w:rsid w:val="00334DC7"/>
    <w:rsid w:val="0034112A"/>
    <w:rsid w:val="00347B0A"/>
    <w:rsid w:val="00347CBA"/>
    <w:rsid w:val="00350456"/>
    <w:rsid w:val="00360BE9"/>
    <w:rsid w:val="003635FF"/>
    <w:rsid w:val="00363AEF"/>
    <w:rsid w:val="003652EE"/>
    <w:rsid w:val="00367B72"/>
    <w:rsid w:val="0037663A"/>
    <w:rsid w:val="003813A0"/>
    <w:rsid w:val="003826F1"/>
    <w:rsid w:val="003844A7"/>
    <w:rsid w:val="00384F90"/>
    <w:rsid w:val="00385113"/>
    <w:rsid w:val="00386746"/>
    <w:rsid w:val="00386896"/>
    <w:rsid w:val="003A3F45"/>
    <w:rsid w:val="003A485F"/>
    <w:rsid w:val="003A79E4"/>
    <w:rsid w:val="003B05B9"/>
    <w:rsid w:val="003B2FB6"/>
    <w:rsid w:val="003B385D"/>
    <w:rsid w:val="003B4A0F"/>
    <w:rsid w:val="003B72AB"/>
    <w:rsid w:val="003C1D7D"/>
    <w:rsid w:val="003C242E"/>
    <w:rsid w:val="003C3DE2"/>
    <w:rsid w:val="003C50D5"/>
    <w:rsid w:val="003C60E6"/>
    <w:rsid w:val="003D0465"/>
    <w:rsid w:val="003D04B6"/>
    <w:rsid w:val="003D1D38"/>
    <w:rsid w:val="003D3BC0"/>
    <w:rsid w:val="003D4089"/>
    <w:rsid w:val="003D4D40"/>
    <w:rsid w:val="003D5E45"/>
    <w:rsid w:val="003D65A4"/>
    <w:rsid w:val="003E0BFD"/>
    <w:rsid w:val="003F2953"/>
    <w:rsid w:val="003F3A58"/>
    <w:rsid w:val="003F58FF"/>
    <w:rsid w:val="00403407"/>
    <w:rsid w:val="00403842"/>
    <w:rsid w:val="00421578"/>
    <w:rsid w:val="00436DAF"/>
    <w:rsid w:val="004411CF"/>
    <w:rsid w:val="00452881"/>
    <w:rsid w:val="00457063"/>
    <w:rsid w:val="004649EC"/>
    <w:rsid w:val="00467C91"/>
    <w:rsid w:val="00470529"/>
    <w:rsid w:val="00470A65"/>
    <w:rsid w:val="0048199F"/>
    <w:rsid w:val="00483191"/>
    <w:rsid w:val="00483A69"/>
    <w:rsid w:val="00483E82"/>
    <w:rsid w:val="00486309"/>
    <w:rsid w:val="0049313B"/>
    <w:rsid w:val="004A0900"/>
    <w:rsid w:val="004A12E0"/>
    <w:rsid w:val="004B06D5"/>
    <w:rsid w:val="004B3DBE"/>
    <w:rsid w:val="004C174D"/>
    <w:rsid w:val="004C528B"/>
    <w:rsid w:val="004C6BB3"/>
    <w:rsid w:val="004D41BE"/>
    <w:rsid w:val="004D596F"/>
    <w:rsid w:val="004E5365"/>
    <w:rsid w:val="004E5F6A"/>
    <w:rsid w:val="004F2429"/>
    <w:rsid w:val="004F72EE"/>
    <w:rsid w:val="00506104"/>
    <w:rsid w:val="0051086C"/>
    <w:rsid w:val="00511898"/>
    <w:rsid w:val="0053461C"/>
    <w:rsid w:val="0053730B"/>
    <w:rsid w:val="0054020D"/>
    <w:rsid w:val="005421A4"/>
    <w:rsid w:val="00542418"/>
    <w:rsid w:val="005516F2"/>
    <w:rsid w:val="0055642C"/>
    <w:rsid w:val="005604AA"/>
    <w:rsid w:val="00560F3D"/>
    <w:rsid w:val="005631A8"/>
    <w:rsid w:val="00570161"/>
    <w:rsid w:val="0057090D"/>
    <w:rsid w:val="00570D9F"/>
    <w:rsid w:val="00576A3B"/>
    <w:rsid w:val="00582DF7"/>
    <w:rsid w:val="00587D89"/>
    <w:rsid w:val="005A25EB"/>
    <w:rsid w:val="005B5FA1"/>
    <w:rsid w:val="005C1FC2"/>
    <w:rsid w:val="005D1576"/>
    <w:rsid w:val="005D5EFD"/>
    <w:rsid w:val="005F3335"/>
    <w:rsid w:val="006012BB"/>
    <w:rsid w:val="006022A1"/>
    <w:rsid w:val="00610C90"/>
    <w:rsid w:val="00614852"/>
    <w:rsid w:val="00621FEB"/>
    <w:rsid w:val="006221D3"/>
    <w:rsid w:val="006302BF"/>
    <w:rsid w:val="00643426"/>
    <w:rsid w:val="0065505C"/>
    <w:rsid w:val="006561BB"/>
    <w:rsid w:val="00657ACD"/>
    <w:rsid w:val="00662A2C"/>
    <w:rsid w:val="00675C95"/>
    <w:rsid w:val="00676A3A"/>
    <w:rsid w:val="00680144"/>
    <w:rsid w:val="00682C23"/>
    <w:rsid w:val="00684BEF"/>
    <w:rsid w:val="00690A51"/>
    <w:rsid w:val="0069464A"/>
    <w:rsid w:val="0069628A"/>
    <w:rsid w:val="006A4A1A"/>
    <w:rsid w:val="006B00F7"/>
    <w:rsid w:val="006C2C63"/>
    <w:rsid w:val="006D1E49"/>
    <w:rsid w:val="006D392D"/>
    <w:rsid w:val="006D6E65"/>
    <w:rsid w:val="006E1E91"/>
    <w:rsid w:val="006E2B97"/>
    <w:rsid w:val="006E5DCF"/>
    <w:rsid w:val="006F4A74"/>
    <w:rsid w:val="006F627A"/>
    <w:rsid w:val="0070571A"/>
    <w:rsid w:val="007117A3"/>
    <w:rsid w:val="00716F0C"/>
    <w:rsid w:val="0072053E"/>
    <w:rsid w:val="0072087F"/>
    <w:rsid w:val="00721754"/>
    <w:rsid w:val="00721861"/>
    <w:rsid w:val="0072195E"/>
    <w:rsid w:val="0072731A"/>
    <w:rsid w:val="007369CC"/>
    <w:rsid w:val="0075198E"/>
    <w:rsid w:val="00756E7C"/>
    <w:rsid w:val="00765702"/>
    <w:rsid w:val="00766A50"/>
    <w:rsid w:val="00774ECA"/>
    <w:rsid w:val="00791F2B"/>
    <w:rsid w:val="007A22B8"/>
    <w:rsid w:val="007A43BB"/>
    <w:rsid w:val="007A530A"/>
    <w:rsid w:val="007B258F"/>
    <w:rsid w:val="007B35B7"/>
    <w:rsid w:val="007C0C5E"/>
    <w:rsid w:val="007C4434"/>
    <w:rsid w:val="007C7479"/>
    <w:rsid w:val="007D1833"/>
    <w:rsid w:val="007D3388"/>
    <w:rsid w:val="007E3005"/>
    <w:rsid w:val="007F153E"/>
    <w:rsid w:val="007F3BC4"/>
    <w:rsid w:val="007F4343"/>
    <w:rsid w:val="007F5AEE"/>
    <w:rsid w:val="00802D4F"/>
    <w:rsid w:val="00811BD3"/>
    <w:rsid w:val="00821DC5"/>
    <w:rsid w:val="00822891"/>
    <w:rsid w:val="00822F86"/>
    <w:rsid w:val="00825078"/>
    <w:rsid w:val="00830CF0"/>
    <w:rsid w:val="00837063"/>
    <w:rsid w:val="008401B9"/>
    <w:rsid w:val="0084071B"/>
    <w:rsid w:val="008426CE"/>
    <w:rsid w:val="008471FB"/>
    <w:rsid w:val="00855A83"/>
    <w:rsid w:val="00866E33"/>
    <w:rsid w:val="00873D16"/>
    <w:rsid w:val="00875CD4"/>
    <w:rsid w:val="008774E4"/>
    <w:rsid w:val="0087762C"/>
    <w:rsid w:val="00882DDA"/>
    <w:rsid w:val="00885A48"/>
    <w:rsid w:val="00886427"/>
    <w:rsid w:val="00890922"/>
    <w:rsid w:val="008915B5"/>
    <w:rsid w:val="008919FB"/>
    <w:rsid w:val="00891DF5"/>
    <w:rsid w:val="0089354A"/>
    <w:rsid w:val="00893E84"/>
    <w:rsid w:val="00896E56"/>
    <w:rsid w:val="008A16FE"/>
    <w:rsid w:val="008B0EBF"/>
    <w:rsid w:val="008B3BC9"/>
    <w:rsid w:val="008B4471"/>
    <w:rsid w:val="008B6730"/>
    <w:rsid w:val="008C3D70"/>
    <w:rsid w:val="008D4A83"/>
    <w:rsid w:val="008E59C2"/>
    <w:rsid w:val="008E5DA3"/>
    <w:rsid w:val="008E6C1F"/>
    <w:rsid w:val="008F23F2"/>
    <w:rsid w:val="008F3B83"/>
    <w:rsid w:val="008F4373"/>
    <w:rsid w:val="008F6C41"/>
    <w:rsid w:val="00900C7A"/>
    <w:rsid w:val="0090142C"/>
    <w:rsid w:val="00904154"/>
    <w:rsid w:val="00904B6B"/>
    <w:rsid w:val="00907764"/>
    <w:rsid w:val="009159CA"/>
    <w:rsid w:val="00917522"/>
    <w:rsid w:val="00924F95"/>
    <w:rsid w:val="00930C2D"/>
    <w:rsid w:val="00934783"/>
    <w:rsid w:val="00940795"/>
    <w:rsid w:val="00945714"/>
    <w:rsid w:val="00946960"/>
    <w:rsid w:val="00947B0B"/>
    <w:rsid w:val="00950045"/>
    <w:rsid w:val="0095051E"/>
    <w:rsid w:val="00956263"/>
    <w:rsid w:val="009649DB"/>
    <w:rsid w:val="0096535C"/>
    <w:rsid w:val="0097030E"/>
    <w:rsid w:val="009777EA"/>
    <w:rsid w:val="009807D3"/>
    <w:rsid w:val="00980EA4"/>
    <w:rsid w:val="009838D2"/>
    <w:rsid w:val="009910B6"/>
    <w:rsid w:val="00992772"/>
    <w:rsid w:val="009A0B00"/>
    <w:rsid w:val="009A6D7B"/>
    <w:rsid w:val="009B7172"/>
    <w:rsid w:val="009C190B"/>
    <w:rsid w:val="009C195C"/>
    <w:rsid w:val="009C493D"/>
    <w:rsid w:val="009E0937"/>
    <w:rsid w:val="009E170D"/>
    <w:rsid w:val="009E42BE"/>
    <w:rsid w:val="009E4577"/>
    <w:rsid w:val="009F1B92"/>
    <w:rsid w:val="009F6458"/>
    <w:rsid w:val="00A00297"/>
    <w:rsid w:val="00A0246F"/>
    <w:rsid w:val="00A0304C"/>
    <w:rsid w:val="00A07699"/>
    <w:rsid w:val="00A07EEF"/>
    <w:rsid w:val="00A12D30"/>
    <w:rsid w:val="00A1344E"/>
    <w:rsid w:val="00A13A29"/>
    <w:rsid w:val="00A13EFE"/>
    <w:rsid w:val="00A14213"/>
    <w:rsid w:val="00A15971"/>
    <w:rsid w:val="00A22326"/>
    <w:rsid w:val="00A22E48"/>
    <w:rsid w:val="00A30964"/>
    <w:rsid w:val="00A413F3"/>
    <w:rsid w:val="00A45574"/>
    <w:rsid w:val="00A53909"/>
    <w:rsid w:val="00A638F0"/>
    <w:rsid w:val="00A641DE"/>
    <w:rsid w:val="00A72C7C"/>
    <w:rsid w:val="00A928AF"/>
    <w:rsid w:val="00A944DC"/>
    <w:rsid w:val="00A947B0"/>
    <w:rsid w:val="00AA52C5"/>
    <w:rsid w:val="00AB07B5"/>
    <w:rsid w:val="00AB18DA"/>
    <w:rsid w:val="00AB53A1"/>
    <w:rsid w:val="00AC55AB"/>
    <w:rsid w:val="00AD431C"/>
    <w:rsid w:val="00AD72B8"/>
    <w:rsid w:val="00AF526C"/>
    <w:rsid w:val="00B06216"/>
    <w:rsid w:val="00B0734F"/>
    <w:rsid w:val="00B103FF"/>
    <w:rsid w:val="00B1052F"/>
    <w:rsid w:val="00B105D5"/>
    <w:rsid w:val="00B200F5"/>
    <w:rsid w:val="00B21479"/>
    <w:rsid w:val="00B271F6"/>
    <w:rsid w:val="00B41968"/>
    <w:rsid w:val="00B473FF"/>
    <w:rsid w:val="00B56271"/>
    <w:rsid w:val="00B8449A"/>
    <w:rsid w:val="00B87648"/>
    <w:rsid w:val="00B94DF1"/>
    <w:rsid w:val="00B95933"/>
    <w:rsid w:val="00B97E74"/>
    <w:rsid w:val="00BC253E"/>
    <w:rsid w:val="00BC605A"/>
    <w:rsid w:val="00BD4AC2"/>
    <w:rsid w:val="00BD6103"/>
    <w:rsid w:val="00BD6650"/>
    <w:rsid w:val="00BD6D07"/>
    <w:rsid w:val="00BE1878"/>
    <w:rsid w:val="00BE20F5"/>
    <w:rsid w:val="00BE2C3A"/>
    <w:rsid w:val="00BE47BA"/>
    <w:rsid w:val="00BE5F88"/>
    <w:rsid w:val="00C07A03"/>
    <w:rsid w:val="00C1405D"/>
    <w:rsid w:val="00C20473"/>
    <w:rsid w:val="00C20E34"/>
    <w:rsid w:val="00C23A88"/>
    <w:rsid w:val="00C33466"/>
    <w:rsid w:val="00C36B74"/>
    <w:rsid w:val="00C44733"/>
    <w:rsid w:val="00C464D1"/>
    <w:rsid w:val="00C52768"/>
    <w:rsid w:val="00C57FD8"/>
    <w:rsid w:val="00C618E9"/>
    <w:rsid w:val="00C6226D"/>
    <w:rsid w:val="00C6404B"/>
    <w:rsid w:val="00C763EC"/>
    <w:rsid w:val="00C77271"/>
    <w:rsid w:val="00C910CB"/>
    <w:rsid w:val="00C911D3"/>
    <w:rsid w:val="00C91564"/>
    <w:rsid w:val="00C94064"/>
    <w:rsid w:val="00C9715F"/>
    <w:rsid w:val="00CA3973"/>
    <w:rsid w:val="00CA598F"/>
    <w:rsid w:val="00CB15CE"/>
    <w:rsid w:val="00CC4092"/>
    <w:rsid w:val="00CC7366"/>
    <w:rsid w:val="00CC76CA"/>
    <w:rsid w:val="00CE202C"/>
    <w:rsid w:val="00CE3D11"/>
    <w:rsid w:val="00CE3FB3"/>
    <w:rsid w:val="00CF7670"/>
    <w:rsid w:val="00D04AE6"/>
    <w:rsid w:val="00D054DB"/>
    <w:rsid w:val="00D05DCE"/>
    <w:rsid w:val="00D072CB"/>
    <w:rsid w:val="00D12AB2"/>
    <w:rsid w:val="00D17DE7"/>
    <w:rsid w:val="00D235EF"/>
    <w:rsid w:val="00D25D44"/>
    <w:rsid w:val="00D301B4"/>
    <w:rsid w:val="00D3403E"/>
    <w:rsid w:val="00D41AB3"/>
    <w:rsid w:val="00D433EA"/>
    <w:rsid w:val="00D46335"/>
    <w:rsid w:val="00D477E6"/>
    <w:rsid w:val="00D521CD"/>
    <w:rsid w:val="00D602EE"/>
    <w:rsid w:val="00D61DCC"/>
    <w:rsid w:val="00D6203A"/>
    <w:rsid w:val="00D65B1E"/>
    <w:rsid w:val="00D66577"/>
    <w:rsid w:val="00D67A84"/>
    <w:rsid w:val="00D726A3"/>
    <w:rsid w:val="00D72EB1"/>
    <w:rsid w:val="00D75539"/>
    <w:rsid w:val="00D7571E"/>
    <w:rsid w:val="00D75B32"/>
    <w:rsid w:val="00D765BF"/>
    <w:rsid w:val="00D8524C"/>
    <w:rsid w:val="00D85F42"/>
    <w:rsid w:val="00D90E85"/>
    <w:rsid w:val="00D92D12"/>
    <w:rsid w:val="00D967BB"/>
    <w:rsid w:val="00D97250"/>
    <w:rsid w:val="00DB42AE"/>
    <w:rsid w:val="00DB71D1"/>
    <w:rsid w:val="00DC2D1C"/>
    <w:rsid w:val="00DD55D3"/>
    <w:rsid w:val="00DD5951"/>
    <w:rsid w:val="00DE6971"/>
    <w:rsid w:val="00E1264C"/>
    <w:rsid w:val="00E15D00"/>
    <w:rsid w:val="00E15FA1"/>
    <w:rsid w:val="00E17122"/>
    <w:rsid w:val="00E219C1"/>
    <w:rsid w:val="00E23179"/>
    <w:rsid w:val="00E25C3B"/>
    <w:rsid w:val="00E35790"/>
    <w:rsid w:val="00E40F16"/>
    <w:rsid w:val="00E41AE1"/>
    <w:rsid w:val="00E4238F"/>
    <w:rsid w:val="00E44CE7"/>
    <w:rsid w:val="00E4588A"/>
    <w:rsid w:val="00E461A7"/>
    <w:rsid w:val="00E525AF"/>
    <w:rsid w:val="00E5416C"/>
    <w:rsid w:val="00E57ECF"/>
    <w:rsid w:val="00E611FF"/>
    <w:rsid w:val="00E65A11"/>
    <w:rsid w:val="00E70C9D"/>
    <w:rsid w:val="00E80DBA"/>
    <w:rsid w:val="00E873D1"/>
    <w:rsid w:val="00E91046"/>
    <w:rsid w:val="00E9199D"/>
    <w:rsid w:val="00E91A93"/>
    <w:rsid w:val="00E92CD6"/>
    <w:rsid w:val="00E9780B"/>
    <w:rsid w:val="00EA4374"/>
    <w:rsid w:val="00EA4B6E"/>
    <w:rsid w:val="00EA693D"/>
    <w:rsid w:val="00EB0D51"/>
    <w:rsid w:val="00EB68A4"/>
    <w:rsid w:val="00EB6C1C"/>
    <w:rsid w:val="00EC3ECC"/>
    <w:rsid w:val="00EC41DD"/>
    <w:rsid w:val="00ED1828"/>
    <w:rsid w:val="00ED3DE1"/>
    <w:rsid w:val="00ED6930"/>
    <w:rsid w:val="00EE0253"/>
    <w:rsid w:val="00EF517A"/>
    <w:rsid w:val="00EF5BC2"/>
    <w:rsid w:val="00F00901"/>
    <w:rsid w:val="00F03DA6"/>
    <w:rsid w:val="00F04477"/>
    <w:rsid w:val="00F05C13"/>
    <w:rsid w:val="00F069B2"/>
    <w:rsid w:val="00F1095C"/>
    <w:rsid w:val="00F13533"/>
    <w:rsid w:val="00F170A7"/>
    <w:rsid w:val="00F21C56"/>
    <w:rsid w:val="00F22EB3"/>
    <w:rsid w:val="00F32043"/>
    <w:rsid w:val="00F33906"/>
    <w:rsid w:val="00F36278"/>
    <w:rsid w:val="00F37843"/>
    <w:rsid w:val="00F45C54"/>
    <w:rsid w:val="00F648EC"/>
    <w:rsid w:val="00F7660C"/>
    <w:rsid w:val="00F76A7B"/>
    <w:rsid w:val="00F8275C"/>
    <w:rsid w:val="00F90F7D"/>
    <w:rsid w:val="00F94A83"/>
    <w:rsid w:val="00FA1BB0"/>
    <w:rsid w:val="00FA5C59"/>
    <w:rsid w:val="00FB5186"/>
    <w:rsid w:val="00FB5B9E"/>
    <w:rsid w:val="00FC1F9B"/>
    <w:rsid w:val="00FC3601"/>
    <w:rsid w:val="00FD0ED5"/>
    <w:rsid w:val="00FD6825"/>
    <w:rsid w:val="00FD6A41"/>
    <w:rsid w:val="00FD6CB3"/>
    <w:rsid w:val="00FE5C6E"/>
    <w:rsid w:val="00FF15D6"/>
    <w:rsid w:val="00FF5546"/>
    <w:rsid w:val="00FF640D"/>
    <w:rsid w:val="00FF6F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01A06C0"/>
  <w15:chartTrackingRefBased/>
  <w15:docId w15:val="{A229A4FF-A3AE-451A-BE24-E2EF1D5C9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pPr>
      <w:spacing w:after="120" w:line="360" w:lineRule="auto"/>
      <w:jc w:val="both"/>
    </w:pPr>
    <w:rPr>
      <w:sz w:val="24"/>
      <w:szCs w:val="24"/>
    </w:rPr>
  </w:style>
  <w:style w:type="paragraph" w:styleId="Nadpis1">
    <w:name w:val="heading 1"/>
    <w:basedOn w:val="Normln"/>
    <w:next w:val="Normln"/>
    <w:link w:val="Nadpis1Char"/>
    <w:qFormat/>
    <w:rsid w:val="000F5ED1"/>
    <w:pPr>
      <w:keepNext/>
      <w:pageBreakBefore/>
      <w:numPr>
        <w:numId w:val="2"/>
      </w:numPr>
      <w:tabs>
        <w:tab w:val="left" w:pos="567"/>
      </w:tabs>
      <w:jc w:val="left"/>
      <w:outlineLvl w:val="0"/>
    </w:pPr>
    <w:rPr>
      <w:b/>
      <w:bCs/>
      <w:caps/>
      <w:kern w:val="28"/>
      <w:sz w:val="28"/>
      <w:szCs w:val="28"/>
    </w:rPr>
  </w:style>
  <w:style w:type="paragraph" w:styleId="Nadpis2">
    <w:name w:val="heading 2"/>
    <w:basedOn w:val="Normln"/>
    <w:next w:val="Normln"/>
    <w:link w:val="Nadpis2Char"/>
    <w:qFormat/>
    <w:rsid w:val="000F5ED1"/>
    <w:pPr>
      <w:keepNext/>
      <w:numPr>
        <w:ilvl w:val="1"/>
        <w:numId w:val="2"/>
      </w:numPr>
      <w:tabs>
        <w:tab w:val="left" w:pos="851"/>
      </w:tabs>
      <w:spacing w:before="240"/>
      <w:jc w:val="left"/>
      <w:outlineLvl w:val="1"/>
    </w:pPr>
    <w:rPr>
      <w:b/>
      <w:bCs/>
      <w:sz w:val="28"/>
      <w:szCs w:val="28"/>
    </w:rPr>
  </w:style>
  <w:style w:type="paragraph" w:styleId="Nadpis3">
    <w:name w:val="heading 3"/>
    <w:basedOn w:val="Normln"/>
    <w:next w:val="Normln"/>
    <w:link w:val="Nadpis3Char"/>
    <w:qFormat/>
    <w:rsid w:val="000F5ED1"/>
    <w:pPr>
      <w:keepNext/>
      <w:numPr>
        <w:ilvl w:val="2"/>
        <w:numId w:val="2"/>
      </w:numPr>
      <w:tabs>
        <w:tab w:val="left" w:pos="1134"/>
      </w:tabs>
      <w:spacing w:before="240"/>
      <w:jc w:val="left"/>
      <w:outlineLvl w:val="2"/>
    </w:pPr>
    <w:rPr>
      <w:b/>
      <w:bCs/>
    </w:rPr>
  </w:style>
  <w:style w:type="paragraph" w:styleId="Nadpis4">
    <w:name w:val="heading 4"/>
    <w:basedOn w:val="Normln"/>
    <w:next w:val="Normln"/>
    <w:qFormat/>
    <w:rsid w:val="000F5ED1"/>
    <w:pPr>
      <w:keepNext/>
      <w:spacing w:before="240"/>
      <w:jc w:val="left"/>
      <w:outlineLvl w:val="3"/>
    </w:pPr>
    <w:rPr>
      <w:b/>
      <w:bCs/>
      <w:i/>
      <w:iCs/>
    </w:rPr>
  </w:style>
  <w:style w:type="paragraph" w:styleId="Nadpis5">
    <w:name w:val="heading 5"/>
    <w:aliases w:val="Nepoužívaný 5"/>
    <w:basedOn w:val="Normln"/>
    <w:next w:val="Normln"/>
    <w:qFormat/>
    <w:rsid w:val="000F5ED1"/>
    <w:pPr>
      <w:spacing w:before="240"/>
      <w:outlineLvl w:val="4"/>
    </w:pPr>
  </w:style>
  <w:style w:type="paragraph" w:styleId="Nadpis6">
    <w:name w:val="heading 6"/>
    <w:aliases w:val="Nepoužívaný 6"/>
    <w:basedOn w:val="Normln"/>
    <w:next w:val="Normln"/>
    <w:qFormat/>
    <w:rsid w:val="000F5ED1"/>
    <w:pPr>
      <w:spacing w:before="240" w:after="60"/>
      <w:outlineLvl w:val="5"/>
    </w:pPr>
    <w:rPr>
      <w:i/>
      <w:iCs/>
      <w:sz w:val="22"/>
      <w:szCs w:val="22"/>
    </w:rPr>
  </w:style>
  <w:style w:type="paragraph" w:styleId="Nadpis7">
    <w:name w:val="heading 7"/>
    <w:aliases w:val="Nepoužívaný 7"/>
    <w:basedOn w:val="Normln"/>
    <w:next w:val="Normln"/>
    <w:qFormat/>
    <w:rsid w:val="000F5ED1"/>
    <w:pPr>
      <w:spacing w:before="240" w:after="60"/>
      <w:outlineLvl w:val="6"/>
    </w:pPr>
  </w:style>
  <w:style w:type="paragraph" w:styleId="Nadpis8">
    <w:name w:val="heading 8"/>
    <w:aliases w:val="Nepoužívaný 8"/>
    <w:basedOn w:val="Normln"/>
    <w:next w:val="Normln"/>
    <w:qFormat/>
    <w:rsid w:val="000F5ED1"/>
    <w:pPr>
      <w:spacing w:before="240" w:after="60"/>
      <w:outlineLvl w:val="7"/>
    </w:pPr>
    <w:rPr>
      <w:i/>
      <w:iCs/>
    </w:rPr>
  </w:style>
  <w:style w:type="paragraph" w:styleId="Nadpis9">
    <w:name w:val="heading 9"/>
    <w:aliases w:val="Nepoužívaný 9"/>
    <w:basedOn w:val="Normln"/>
    <w:next w:val="Normln"/>
    <w:qFormat/>
    <w:rsid w:val="000F5ED1"/>
    <w:pPr>
      <w:spacing w:before="240" w:after="60"/>
      <w:outlineLvl w:val="8"/>
    </w:pPr>
    <w:rPr>
      <w:b/>
      <w:bCs/>
      <w:i/>
      <w:iCs/>
      <w:sz w:val="18"/>
      <w:szCs w:val="1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bsah2">
    <w:name w:val="toc 2"/>
    <w:basedOn w:val="Normln"/>
    <w:next w:val="Normln"/>
    <w:autoRedefine/>
    <w:uiPriority w:val="39"/>
    <w:pPr>
      <w:widowControl w:val="0"/>
      <w:tabs>
        <w:tab w:val="left" w:pos="567"/>
        <w:tab w:val="right" w:leader="dot" w:pos="8778"/>
      </w:tabs>
      <w:spacing w:before="60" w:after="60" w:line="240" w:lineRule="auto"/>
      <w:ind w:left="567" w:right="567" w:hanging="567"/>
      <w:jc w:val="left"/>
      <w:outlineLvl w:val="0"/>
    </w:pPr>
    <w:rPr>
      <w:b/>
      <w:caps/>
      <w:noProof/>
    </w:rPr>
  </w:style>
  <w:style w:type="paragraph" w:styleId="Obsah1">
    <w:name w:val="toc 1"/>
    <w:basedOn w:val="Normln"/>
    <w:next w:val="Normln"/>
    <w:autoRedefine/>
    <w:semiHidden/>
    <w:pPr>
      <w:widowControl w:val="0"/>
      <w:numPr>
        <w:numId w:val="3"/>
      </w:numPr>
      <w:tabs>
        <w:tab w:val="left" w:pos="567"/>
        <w:tab w:val="right" w:leader="dot" w:pos="8777"/>
      </w:tabs>
      <w:spacing w:before="60" w:after="60" w:line="240" w:lineRule="auto"/>
      <w:ind w:right="567"/>
      <w:jc w:val="left"/>
      <w:outlineLvl w:val="0"/>
    </w:pPr>
    <w:rPr>
      <w:b/>
      <w:bCs/>
      <w:caps/>
      <w:noProof/>
      <w:szCs w:val="36"/>
    </w:rPr>
  </w:style>
  <w:style w:type="paragraph" w:styleId="Obsah3">
    <w:name w:val="toc 3"/>
    <w:basedOn w:val="Normln"/>
    <w:next w:val="Normln"/>
    <w:autoRedefine/>
    <w:uiPriority w:val="39"/>
    <w:pPr>
      <w:keepNext/>
      <w:tabs>
        <w:tab w:val="left" w:pos="1418"/>
        <w:tab w:val="right" w:leader="dot" w:pos="8777"/>
      </w:tabs>
      <w:spacing w:before="60" w:after="60" w:line="240" w:lineRule="auto"/>
      <w:ind w:left="993" w:right="567" w:hanging="709"/>
      <w:jc w:val="left"/>
      <w:outlineLvl w:val="2"/>
    </w:pPr>
    <w:rPr>
      <w:smallCaps/>
      <w:noProof/>
    </w:rPr>
  </w:style>
  <w:style w:type="paragraph" w:styleId="Titulek">
    <w:name w:val="caption"/>
    <w:aliases w:val="Obrázek"/>
    <w:basedOn w:val="Literatura"/>
    <w:next w:val="Normln"/>
    <w:qFormat/>
    <w:pPr>
      <w:ind w:firstLine="0"/>
      <w:jc w:val="center"/>
    </w:pPr>
  </w:style>
  <w:style w:type="paragraph" w:customStyle="1" w:styleId="Literatura">
    <w:name w:val="Literatura"/>
    <w:basedOn w:val="Normln"/>
    <w:pPr>
      <w:tabs>
        <w:tab w:val="right" w:pos="709"/>
        <w:tab w:val="left" w:pos="851"/>
      </w:tabs>
      <w:spacing w:before="60" w:after="60"/>
      <w:ind w:left="851" w:hanging="851"/>
    </w:pPr>
  </w:style>
  <w:style w:type="paragraph" w:customStyle="1" w:styleId="Rovnice">
    <w:name w:val="Rovnice"/>
    <w:basedOn w:val="Normln"/>
    <w:pPr>
      <w:tabs>
        <w:tab w:val="center" w:pos="4253"/>
        <w:tab w:val="right" w:pos="8505"/>
      </w:tabs>
    </w:pPr>
    <w:rPr>
      <w:bCs/>
      <w:iCs/>
    </w:rPr>
  </w:style>
  <w:style w:type="paragraph" w:styleId="Seznamobrzk">
    <w:name w:val="table of figures"/>
    <w:basedOn w:val="Normln"/>
    <w:next w:val="Normln"/>
    <w:semiHidden/>
    <w:pPr>
      <w:tabs>
        <w:tab w:val="right" w:leader="dot" w:pos="8789"/>
      </w:tabs>
      <w:spacing w:after="0"/>
      <w:ind w:left="567" w:right="567" w:hanging="567"/>
    </w:pPr>
    <w:rPr>
      <w:noProof/>
    </w:rPr>
  </w:style>
  <w:style w:type="paragraph" w:customStyle="1" w:styleId="Nadpis">
    <w:name w:val="Nadpis"/>
    <w:basedOn w:val="Normln"/>
    <w:next w:val="Normln"/>
    <w:link w:val="NadpisChar"/>
    <w:pPr>
      <w:pageBreakBefore/>
      <w:jc w:val="left"/>
      <w:outlineLvl w:val="0"/>
    </w:pPr>
    <w:rPr>
      <w:b/>
      <w:bCs/>
      <w:caps/>
      <w:sz w:val="28"/>
      <w:szCs w:val="28"/>
    </w:rPr>
  </w:style>
  <w:style w:type="paragraph" w:customStyle="1" w:styleId="Ploha">
    <w:name w:val="Příloha"/>
    <w:basedOn w:val="Normln"/>
    <w:pPr>
      <w:spacing w:before="60"/>
      <w:ind w:left="851" w:hanging="851"/>
    </w:pPr>
  </w:style>
  <w:style w:type="paragraph" w:customStyle="1" w:styleId="Popisky">
    <w:name w:val="Popisky"/>
    <w:basedOn w:val="Titulek"/>
    <w:next w:val="Normln"/>
    <w:pPr>
      <w:tabs>
        <w:tab w:val="clear" w:pos="709"/>
        <w:tab w:val="clear" w:pos="851"/>
      </w:tabs>
      <w:spacing w:before="120" w:after="120"/>
      <w:ind w:hanging="851"/>
    </w:pPr>
    <w:rPr>
      <w:i/>
    </w:rPr>
  </w:style>
  <w:style w:type="paragraph" w:styleId="Zkladntext">
    <w:name w:val="Body Text"/>
    <w:basedOn w:val="Normln"/>
    <w:semiHidden/>
    <w:pPr>
      <w:spacing w:before="60" w:after="60" w:line="240" w:lineRule="auto"/>
      <w:jc w:val="center"/>
    </w:pPr>
    <w:rPr>
      <w:b/>
      <w:bCs/>
    </w:rPr>
  </w:style>
  <w:style w:type="paragraph" w:styleId="Nzev">
    <w:name w:val="Title"/>
    <w:basedOn w:val="Normln"/>
    <w:next w:val="Normln"/>
    <w:qFormat/>
    <w:pPr>
      <w:pageBreakBefore/>
      <w:jc w:val="left"/>
    </w:pPr>
    <w:rPr>
      <w:b/>
      <w:bCs/>
      <w:caps/>
      <w:kern w:val="28"/>
      <w:sz w:val="28"/>
      <w:szCs w:val="28"/>
    </w:rPr>
  </w:style>
  <w:style w:type="paragraph" w:customStyle="1" w:styleId="Tabulka">
    <w:name w:val="Tabulka"/>
    <w:basedOn w:val="Titulek"/>
    <w:next w:val="Normln"/>
    <w:pPr>
      <w:ind w:left="567" w:hanging="567"/>
      <w:jc w:val="left"/>
    </w:pPr>
  </w:style>
  <w:style w:type="character" w:styleId="Hypertextovodkaz">
    <w:name w:val="Hyperlink"/>
    <w:uiPriority w:val="99"/>
    <w:rPr>
      <w:color w:val="auto"/>
      <w:u w:val="none"/>
    </w:rPr>
  </w:style>
  <w:style w:type="paragraph" w:customStyle="1" w:styleId="Bezodstavce">
    <w:name w:val="Bez odstavce"/>
    <w:basedOn w:val="Normln"/>
  </w:style>
  <w:style w:type="paragraph" w:styleId="Zhlav">
    <w:name w:val="header"/>
    <w:basedOn w:val="Normln"/>
    <w:semiHidden/>
    <w:pPr>
      <w:tabs>
        <w:tab w:val="center" w:pos="4536"/>
        <w:tab w:val="right" w:pos="9072"/>
      </w:tabs>
    </w:pPr>
  </w:style>
  <w:style w:type="paragraph" w:styleId="Zpat">
    <w:name w:val="footer"/>
    <w:basedOn w:val="Normln"/>
    <w:link w:val="ZpatChar"/>
    <w:uiPriority w:val="99"/>
    <w:pPr>
      <w:tabs>
        <w:tab w:val="center" w:pos="4536"/>
        <w:tab w:val="right" w:pos="9072"/>
      </w:tabs>
    </w:pPr>
  </w:style>
  <w:style w:type="paragraph" w:customStyle="1" w:styleId="Program">
    <w:name w:val="Program"/>
    <w:basedOn w:val="Normln"/>
    <w:next w:val="Normln"/>
    <w:pPr>
      <w:numPr>
        <w:numId w:val="1"/>
      </w:numPr>
      <w:spacing w:line="240" w:lineRule="auto"/>
      <w:jc w:val="left"/>
    </w:pPr>
    <w:rPr>
      <w:rFonts w:ascii="Courier New" w:hAnsi="Courier New"/>
      <w:sz w:val="20"/>
    </w:rPr>
  </w:style>
  <w:style w:type="paragraph" w:customStyle="1" w:styleId="st">
    <w:name w:val="Část"/>
    <w:basedOn w:val="Nadpis"/>
    <w:next w:val="Normln"/>
    <w:pPr>
      <w:spacing w:before="6000" w:after="0"/>
      <w:jc w:val="center"/>
    </w:pPr>
    <w:rPr>
      <w:sz w:val="36"/>
    </w:rPr>
  </w:style>
  <w:style w:type="character" w:styleId="Siln">
    <w:name w:val="Strong"/>
    <w:qFormat/>
    <w:rPr>
      <w:b/>
      <w:bCs/>
    </w:rPr>
  </w:style>
  <w:style w:type="character" w:customStyle="1" w:styleId="Zvraznn">
    <w:name w:val="Zvýraznění"/>
    <w:qFormat/>
    <w:rPr>
      <w:i/>
      <w:iCs/>
    </w:rPr>
  </w:style>
  <w:style w:type="paragraph" w:styleId="Zkladntextodsazen">
    <w:name w:val="Body Text Indent"/>
    <w:basedOn w:val="Normln"/>
    <w:semiHidden/>
  </w:style>
  <w:style w:type="paragraph" w:styleId="Obsah4">
    <w:name w:val="toc 4"/>
    <w:basedOn w:val="Normln"/>
    <w:next w:val="Normln"/>
    <w:autoRedefine/>
    <w:uiPriority w:val="39"/>
    <w:pPr>
      <w:tabs>
        <w:tab w:val="right" w:leader="dot" w:pos="8777"/>
      </w:tabs>
      <w:spacing w:after="0" w:line="240" w:lineRule="auto"/>
      <w:ind w:left="1418" w:right="567" w:hanging="851"/>
      <w:jc w:val="left"/>
    </w:pPr>
    <w:rPr>
      <w:noProof/>
    </w:rPr>
  </w:style>
  <w:style w:type="paragraph" w:styleId="Obsah5">
    <w:name w:val="toc 5"/>
    <w:basedOn w:val="Normln"/>
    <w:next w:val="Normln"/>
    <w:autoRedefine/>
    <w:uiPriority w:val="39"/>
    <w:pPr>
      <w:spacing w:after="0" w:line="240" w:lineRule="auto"/>
      <w:ind w:left="960"/>
      <w:jc w:val="left"/>
    </w:pPr>
  </w:style>
  <w:style w:type="paragraph" w:styleId="Obsah6">
    <w:name w:val="toc 6"/>
    <w:basedOn w:val="Normln"/>
    <w:next w:val="Normln"/>
    <w:autoRedefine/>
    <w:semiHidden/>
    <w:pPr>
      <w:spacing w:after="0" w:line="240" w:lineRule="auto"/>
      <w:ind w:left="1200"/>
      <w:jc w:val="left"/>
    </w:pPr>
  </w:style>
  <w:style w:type="paragraph" w:styleId="Obsah7">
    <w:name w:val="toc 7"/>
    <w:basedOn w:val="Normln"/>
    <w:next w:val="Normln"/>
    <w:autoRedefine/>
    <w:semiHidden/>
    <w:pPr>
      <w:spacing w:after="0" w:line="240" w:lineRule="auto"/>
      <w:ind w:left="1440"/>
      <w:jc w:val="left"/>
    </w:pPr>
  </w:style>
  <w:style w:type="paragraph" w:styleId="Obsah8">
    <w:name w:val="toc 8"/>
    <w:basedOn w:val="Normln"/>
    <w:next w:val="Normln"/>
    <w:autoRedefine/>
    <w:semiHidden/>
    <w:pPr>
      <w:spacing w:after="0" w:line="240" w:lineRule="auto"/>
      <w:ind w:left="1680"/>
      <w:jc w:val="left"/>
    </w:pPr>
  </w:style>
  <w:style w:type="paragraph" w:styleId="Obsah9">
    <w:name w:val="toc 9"/>
    <w:basedOn w:val="Normln"/>
    <w:next w:val="Normln"/>
    <w:autoRedefine/>
    <w:semiHidden/>
    <w:pPr>
      <w:spacing w:after="0" w:line="240" w:lineRule="auto"/>
      <w:ind w:left="1920"/>
      <w:jc w:val="left"/>
    </w:pPr>
  </w:style>
  <w:style w:type="character" w:styleId="Odkaznakoment">
    <w:name w:val="annotation reference"/>
    <w:semiHidden/>
    <w:rPr>
      <w:sz w:val="16"/>
      <w:szCs w:val="16"/>
    </w:rPr>
  </w:style>
  <w:style w:type="paragraph" w:customStyle="1" w:styleId="Nadpis-Obsah">
    <w:name w:val="Nadpis-Obsah"/>
    <w:basedOn w:val="Nadpis"/>
    <w:next w:val="Normln"/>
    <w:pPr>
      <w:pageBreakBefore w:val="0"/>
    </w:pPr>
  </w:style>
  <w:style w:type="paragraph" w:styleId="Textkomente">
    <w:name w:val="annotation text"/>
    <w:basedOn w:val="Normln"/>
    <w:semiHidden/>
    <w:rPr>
      <w:sz w:val="20"/>
      <w:szCs w:val="20"/>
    </w:rPr>
  </w:style>
  <w:style w:type="paragraph" w:customStyle="1" w:styleId="st-slice">
    <w:name w:val="Část-číslice"/>
    <w:basedOn w:val="st"/>
    <w:pPr>
      <w:numPr>
        <w:numId w:val="4"/>
      </w:numPr>
      <w:ind w:left="1804"/>
    </w:pPr>
  </w:style>
  <w:style w:type="paragraph" w:styleId="Rozloendokumentu">
    <w:name w:val="Document Map"/>
    <w:basedOn w:val="Normln"/>
    <w:semiHidden/>
    <w:pPr>
      <w:shd w:val="clear" w:color="auto" w:fill="000080"/>
    </w:pPr>
    <w:rPr>
      <w:rFonts w:ascii="Tahoma" w:hAnsi="Tahoma" w:cs="Tahoma"/>
    </w:rPr>
  </w:style>
  <w:style w:type="character" w:styleId="Sledovanodkaz">
    <w:name w:val="FollowedHyperlink"/>
    <w:semiHidden/>
    <w:rPr>
      <w:color w:val="800080"/>
      <w:u w:val="single"/>
    </w:rPr>
  </w:style>
  <w:style w:type="paragraph" w:styleId="Pokraovnseznamu">
    <w:name w:val="List Continue"/>
    <w:basedOn w:val="Normln"/>
    <w:semiHidden/>
    <w:pPr>
      <w:ind w:left="283"/>
    </w:pPr>
  </w:style>
  <w:style w:type="paragraph" w:styleId="Zkladntext2">
    <w:name w:val="Body Text 2"/>
    <w:basedOn w:val="Normln"/>
    <w:semiHidden/>
  </w:style>
  <w:style w:type="character" w:customStyle="1" w:styleId="Pokec">
    <w:name w:val="Pokec"/>
    <w:rPr>
      <w:color w:val="FF0000"/>
      <w:sz w:val="24"/>
      <w14:shadow w14:blurRad="0" w14:dist="25400" w14:dir="13500000" w14:sx="0" w14:sy="0" w14:kx="0" w14:ky="0" w14:algn="none">
        <w14:srgbClr w14:val="000000">
          <w14:alpha w14:val="50000"/>
        </w14:srgbClr>
      </w14:shadow>
      <w14:textOutline w14:w="9525" w14:cap="flat" w14:cmpd="sng" w14:algn="ctr">
        <w14:solidFill>
          <w14:schemeClr w14:val="bg1">
            <w14:alpha w14:val="50000"/>
            <w14:lumMod w14:val="75000"/>
          </w14:schemeClr>
        </w14:solidFill>
        <w14:prstDash w14:val="solid"/>
        <w14:round/>
      </w14:textOutline>
    </w:rPr>
  </w:style>
  <w:style w:type="paragraph" w:styleId="Zkladntext3">
    <w:name w:val="Body Text 3"/>
    <w:basedOn w:val="Normln"/>
    <w:semiHidden/>
    <w:pPr>
      <w:jc w:val="left"/>
    </w:pPr>
    <w:rPr>
      <w:sz w:val="20"/>
    </w:rPr>
  </w:style>
  <w:style w:type="character" w:customStyle="1" w:styleId="NadpisChar">
    <w:name w:val="Nadpis Char"/>
    <w:link w:val="Nadpis"/>
    <w:rsid w:val="00802D4F"/>
    <w:rPr>
      <w:b/>
      <w:bCs/>
      <w:caps/>
      <w:sz w:val="28"/>
      <w:szCs w:val="28"/>
      <w:lang w:val="cs-CZ" w:eastAsia="cs-CZ" w:bidi="ar-SA"/>
    </w:rPr>
  </w:style>
  <w:style w:type="character" w:customStyle="1" w:styleId="Nadpis3Char">
    <w:name w:val="Nadpis 3 Char"/>
    <w:link w:val="Nadpis3"/>
    <w:rsid w:val="000F5ED1"/>
    <w:rPr>
      <w:b/>
      <w:bCs/>
      <w:sz w:val="24"/>
      <w:szCs w:val="24"/>
    </w:rPr>
  </w:style>
  <w:style w:type="character" w:customStyle="1" w:styleId="Nadpis2Char">
    <w:name w:val="Nadpis 2 Char"/>
    <w:link w:val="Nadpis2"/>
    <w:rsid w:val="000F5ED1"/>
    <w:rPr>
      <w:b/>
      <w:bCs/>
      <w:sz w:val="28"/>
      <w:szCs w:val="28"/>
    </w:rPr>
  </w:style>
  <w:style w:type="character" w:customStyle="1" w:styleId="Nadpis1Char">
    <w:name w:val="Nadpis 1 Char"/>
    <w:link w:val="Nadpis1"/>
    <w:rsid w:val="000F5ED1"/>
    <w:rPr>
      <w:b/>
      <w:bCs/>
      <w:caps/>
      <w:kern w:val="28"/>
      <w:sz w:val="28"/>
      <w:szCs w:val="28"/>
    </w:rPr>
  </w:style>
  <w:style w:type="numbering" w:styleId="111111">
    <w:name w:val="Outline List 2"/>
    <w:basedOn w:val="Bezseznamu"/>
    <w:rsid w:val="000F5ED1"/>
    <w:pPr>
      <w:numPr>
        <w:numId w:val="7"/>
      </w:numPr>
    </w:pPr>
  </w:style>
  <w:style w:type="character" w:customStyle="1" w:styleId="ZpatChar">
    <w:name w:val="Zápatí Char"/>
    <w:link w:val="Zpat"/>
    <w:uiPriority w:val="99"/>
    <w:rsid w:val="008471FB"/>
    <w:rPr>
      <w:sz w:val="24"/>
      <w:szCs w:val="24"/>
    </w:rPr>
  </w:style>
  <w:style w:type="character" w:styleId="Zdraznnintenzivn">
    <w:name w:val="Intense Emphasis"/>
    <w:uiPriority w:val="21"/>
    <w:qFormat/>
    <w:rsid w:val="001F423D"/>
    <w:rPr>
      <w:i/>
      <w:iCs/>
      <w:color w:val="5B9BD5"/>
    </w:rPr>
  </w:style>
  <w:style w:type="paragraph" w:customStyle="1" w:styleId="tab-container">
    <w:name w:val="tab-container"/>
    <w:basedOn w:val="Normln"/>
    <w:rsid w:val="003162DC"/>
    <w:pPr>
      <w:spacing w:before="100" w:beforeAutospacing="1" w:after="100" w:afterAutospacing="1" w:line="240" w:lineRule="auto"/>
      <w:jc w:val="left"/>
    </w:pPr>
  </w:style>
  <w:style w:type="character" w:styleId="Nevyeenzmnka">
    <w:name w:val="Unresolved Mention"/>
    <w:uiPriority w:val="99"/>
    <w:semiHidden/>
    <w:unhideWhenUsed/>
    <w:rsid w:val="008E59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556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1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353684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854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8086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533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6.jpe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MP\&#352;ablona-MP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85CC5F7822CF684E85452D483FFB9BE6" ma:contentTypeVersion="2" ma:contentTypeDescription="Vytvoří nový dokument" ma:contentTypeScope="" ma:versionID="6b3c25dc74bd9ee07ddc87341a271518">
  <xsd:schema xmlns:xsd="http://www.w3.org/2001/XMLSchema" xmlns:xs="http://www.w3.org/2001/XMLSchema" xmlns:p="http://schemas.microsoft.com/office/2006/metadata/properties" xmlns:ns3="b750cdf6-5bb8-4534-832e-761e6482f588" targetNamespace="http://schemas.microsoft.com/office/2006/metadata/properties" ma:root="true" ma:fieldsID="627b77284c7627cfb22fe18857e9fce7" ns3:_="">
    <xsd:import namespace="b750cdf6-5bb8-4534-832e-761e6482f58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50cdf6-5bb8-4534-832e-761e6482f5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4554DDA-B9CF-47B3-AEBF-A0B50F725D9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8DD7E15-FBC4-4B01-9E71-108052E8E58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2D8A7DD-9A4A-44DD-A7CF-97F01988844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67EEC66-0EAF-42F4-B45F-50C5B90016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750cdf6-5bb8-4534-832e-761e6482f58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Šablona-MP.dot</Template>
  <TotalTime>2</TotalTime>
  <Pages>18</Pages>
  <Words>1821</Words>
  <Characters>10745</Characters>
  <Application>Microsoft Office Word</Application>
  <DocSecurity>0</DocSecurity>
  <Lines>89</Lines>
  <Paragraphs>25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šablona MP- SŠIEŘ</vt:lpstr>
    </vt:vector>
  </TitlesOfParts>
  <Company>SŠIEŘ Rožnov</Company>
  <LinksUpToDate>false</LinksUpToDate>
  <CharactersWithSpaces>12541</CharactersWithSpaces>
  <SharedDoc>false</SharedDoc>
  <HLinks>
    <vt:vector size="48" baseType="variant">
      <vt:variant>
        <vt:i4>1900599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_Toc370246092</vt:lpwstr>
      </vt:variant>
      <vt:variant>
        <vt:i4>1900599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_Toc370246091</vt:lpwstr>
      </vt:variant>
      <vt:variant>
        <vt:i4>1900599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_Toc370246090</vt:lpwstr>
      </vt:variant>
      <vt:variant>
        <vt:i4>1835063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_Toc370246089</vt:lpwstr>
      </vt:variant>
      <vt:variant>
        <vt:i4>1835063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_Toc370246088</vt:lpwstr>
      </vt:variant>
      <vt:variant>
        <vt:i4>1835063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_Toc370246087</vt:lpwstr>
      </vt:variant>
      <vt:variant>
        <vt:i4>1835063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_Toc370246086</vt:lpwstr>
      </vt:variant>
      <vt:variant>
        <vt:i4>1835063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_Toc370246085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šablona MP- SŠIEŘ</dc:title>
  <dc:subject/>
  <dc:creator>SŠIEŘ</dc:creator>
  <cp:keywords/>
  <dc:description/>
  <cp:lastModifiedBy>Michal Semenišín</cp:lastModifiedBy>
  <cp:revision>2</cp:revision>
  <cp:lastPrinted>2021-01-18T11:25:00Z</cp:lastPrinted>
  <dcterms:created xsi:type="dcterms:W3CDTF">2021-01-18T13:03:00Z</dcterms:created>
  <dcterms:modified xsi:type="dcterms:W3CDTF">2021-01-18T13:03:00Z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0x01010085CC5F7822CF684E85452D483FFB9BE6</vt:lpwstr>
  </property>
</Properties>
</file>